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1146" w14:textId="63AE9B68" w:rsidR="0093530A" w:rsidRPr="004A0CA1" w:rsidRDefault="003356E2" w:rsidP="005836DB">
      <w:pPr>
        <w:pStyle w:val="Heading1"/>
        <w:jc w:val="center"/>
      </w:pPr>
      <w:r w:rsidRPr="004A0CA1">
        <w:t>A Complete Guid</w:t>
      </w:r>
      <w:r>
        <w:t>e</w:t>
      </w:r>
      <w:r w:rsidRPr="004A0CA1">
        <w:t xml:space="preserve"> </w:t>
      </w:r>
      <w:proofErr w:type="gramStart"/>
      <w:r>
        <w:t>of</w:t>
      </w:r>
      <w:proofErr w:type="gramEnd"/>
      <w:r>
        <w:t xml:space="preserve"> </w:t>
      </w:r>
      <w:r w:rsidR="005836DB" w:rsidRPr="004A0CA1">
        <w:t>Automatic Transfer of Quality Module Test Results to Inventory Module to Item Batch Attribute Values</w:t>
      </w:r>
      <w:r w:rsidR="004A0CA1" w:rsidRPr="004A0CA1">
        <w:t xml:space="preserve">  </w:t>
      </w:r>
    </w:p>
    <w:p w14:paraId="013DC720" w14:textId="77777777" w:rsidR="005836DB" w:rsidRPr="004A0CA1" w:rsidRDefault="005836DB" w:rsidP="00F9733D">
      <w:pPr>
        <w:rPr>
          <w:b/>
          <w:bCs/>
          <w:i/>
          <w:iCs/>
        </w:rPr>
      </w:pPr>
      <w:bookmarkStart w:id="0" w:name="_Hlk132032459"/>
    </w:p>
    <w:p w14:paraId="6C2C6B4E" w14:textId="4E25F49C" w:rsidR="00F9733D" w:rsidRPr="004A0CA1" w:rsidRDefault="0093530A" w:rsidP="00F9733D">
      <w:pPr>
        <w:rPr>
          <w:b/>
          <w:bCs/>
          <w:i/>
          <w:iCs/>
        </w:rPr>
      </w:pPr>
      <w:r w:rsidRPr="004A0CA1">
        <w:rPr>
          <w:b/>
          <w:bCs/>
          <w:i/>
          <w:iCs/>
        </w:rPr>
        <w:t xml:space="preserve">Applies to: </w:t>
      </w:r>
      <w:bookmarkStart w:id="1" w:name="_Hlk132023727"/>
      <w:r w:rsidR="005836DB" w:rsidRPr="004A0CA1">
        <w:rPr>
          <w:b/>
          <w:bCs/>
          <w:i/>
          <w:iCs/>
        </w:rPr>
        <w:t xml:space="preserve"> </w:t>
      </w:r>
      <w:r w:rsidR="00F9733D" w:rsidRPr="004A0CA1">
        <w:rPr>
          <w:b/>
          <w:bCs/>
          <w:i/>
          <w:iCs/>
        </w:rPr>
        <w:t xml:space="preserve"> Dynamics 365 </w:t>
      </w:r>
      <w:proofErr w:type="gramStart"/>
      <w:r w:rsidR="00F9733D" w:rsidRPr="004A0CA1">
        <w:rPr>
          <w:b/>
          <w:bCs/>
          <w:i/>
          <w:iCs/>
        </w:rPr>
        <w:t xml:space="preserve">Finance, </w:t>
      </w:r>
      <w:r w:rsidR="005836DB" w:rsidRPr="004A0CA1">
        <w:rPr>
          <w:b/>
          <w:bCs/>
          <w:i/>
          <w:iCs/>
        </w:rPr>
        <w:t xml:space="preserve"> </w:t>
      </w:r>
      <w:r w:rsidR="00F9733D" w:rsidRPr="004A0CA1">
        <w:rPr>
          <w:b/>
          <w:bCs/>
          <w:i/>
          <w:iCs/>
        </w:rPr>
        <w:t>Dynamics</w:t>
      </w:r>
      <w:proofErr w:type="gramEnd"/>
      <w:r w:rsidR="00F9733D" w:rsidRPr="004A0CA1">
        <w:rPr>
          <w:b/>
          <w:bCs/>
          <w:i/>
          <w:iCs/>
        </w:rPr>
        <w:t xml:space="preserve"> 365 Supply Chain Management</w:t>
      </w:r>
    </w:p>
    <w:bookmarkEnd w:id="0"/>
    <w:bookmarkEnd w:id="1"/>
    <w:p w14:paraId="7F1D9168" w14:textId="7D5FD975" w:rsidR="0093530A" w:rsidRPr="004A0CA1" w:rsidRDefault="0098577B" w:rsidP="0093530A">
      <w:r w:rsidRPr="004A0CA1">
        <w:t xml:space="preserve">This article </w:t>
      </w:r>
      <w:r w:rsidR="004A0CA1" w:rsidRPr="004A0CA1">
        <w:t>describes how</w:t>
      </w:r>
      <w:r w:rsidR="005836DB" w:rsidRPr="004A0CA1">
        <w:t xml:space="preserve"> to do the required setups so that test result values of quality order test </w:t>
      </w:r>
      <w:proofErr w:type="gramStart"/>
      <w:r w:rsidR="005836DB" w:rsidRPr="004A0CA1">
        <w:t>are automatically transferred</w:t>
      </w:r>
      <w:proofErr w:type="gramEnd"/>
      <w:r w:rsidR="005836DB" w:rsidRPr="004A0CA1">
        <w:t xml:space="preserve"> respective item batch attribute values. No manual intervention </w:t>
      </w:r>
      <w:proofErr w:type="gramStart"/>
      <w:r w:rsidR="004A0CA1" w:rsidRPr="004A0CA1">
        <w:t>is</w:t>
      </w:r>
      <w:r w:rsidR="005836DB" w:rsidRPr="004A0CA1">
        <w:t xml:space="preserve"> needed</w:t>
      </w:r>
      <w:proofErr w:type="gramEnd"/>
      <w:r w:rsidR="005836DB" w:rsidRPr="004A0CA1">
        <w:t xml:space="preserve">. </w:t>
      </w:r>
    </w:p>
    <w:p w14:paraId="571FF3E2" w14:textId="243C90A9" w:rsidR="00706F13" w:rsidRPr="004A0CA1" w:rsidRDefault="00D93AC3" w:rsidP="00D93AC3">
      <w:r w:rsidRPr="004A0CA1">
        <w:t xml:space="preserve"> </w:t>
      </w:r>
      <w:r w:rsidR="005836DB" w:rsidRPr="004A0CA1">
        <w:t xml:space="preserve">This functionality is very much important for those business that </w:t>
      </w:r>
      <w:proofErr w:type="gramStart"/>
      <w:r w:rsidR="005836DB" w:rsidRPr="004A0CA1">
        <w:t>handles</w:t>
      </w:r>
      <w:proofErr w:type="gramEnd"/>
      <w:r w:rsidR="005836DB" w:rsidRPr="004A0CA1">
        <w:t xml:space="preserve"> </w:t>
      </w:r>
      <w:r w:rsidR="00706F13" w:rsidRPr="004A0CA1">
        <w:t xml:space="preserve">items along with their batches. Each batch </w:t>
      </w:r>
      <w:r w:rsidR="004A0CA1" w:rsidRPr="004A0CA1">
        <w:t>has</w:t>
      </w:r>
      <w:r w:rsidR="00706F13" w:rsidRPr="004A0CA1">
        <w:t xml:space="preserve"> multiple </w:t>
      </w:r>
      <w:r w:rsidR="004A0CA1" w:rsidRPr="004A0CA1">
        <w:t>variables,</w:t>
      </w:r>
      <w:r w:rsidR="00706F13" w:rsidRPr="004A0CA1">
        <w:t xml:space="preserve"> and each variable will have </w:t>
      </w:r>
      <w:proofErr w:type="gramStart"/>
      <w:r w:rsidR="00706F13" w:rsidRPr="004A0CA1">
        <w:t>it’s</w:t>
      </w:r>
      <w:proofErr w:type="gramEnd"/>
      <w:r w:rsidR="00706F13" w:rsidRPr="004A0CA1">
        <w:t xml:space="preserve"> own batch value. The attribute values are </w:t>
      </w:r>
      <w:proofErr w:type="gramStart"/>
      <w:r w:rsidR="00706F13" w:rsidRPr="004A0CA1">
        <w:t>generally determined</w:t>
      </w:r>
      <w:proofErr w:type="gramEnd"/>
      <w:r w:rsidR="00706F13" w:rsidRPr="004A0CA1">
        <w:t xml:space="preserve"> by </w:t>
      </w:r>
      <w:proofErr w:type="gramStart"/>
      <w:r w:rsidR="00706F13" w:rsidRPr="004A0CA1">
        <w:t>testing</w:t>
      </w:r>
      <w:proofErr w:type="gramEnd"/>
      <w:r w:rsidR="00706F13" w:rsidRPr="004A0CA1">
        <w:t xml:space="preserve"> the respective batch in laboratory which will find out the exact value of the attribute for that batch. </w:t>
      </w:r>
    </w:p>
    <w:p w14:paraId="2C604F93" w14:textId="0D14B226" w:rsidR="00D93AC3" w:rsidRPr="004A0CA1" w:rsidRDefault="00706F13" w:rsidP="00D93AC3">
      <w:r w:rsidRPr="004A0CA1">
        <w:t xml:space="preserve">For </w:t>
      </w:r>
      <w:r w:rsidR="003356E2" w:rsidRPr="004A0CA1">
        <w:t>example,</w:t>
      </w:r>
      <w:r w:rsidRPr="004A0CA1">
        <w:t xml:space="preserve"> think about density of milk. Each batch of milk will have different density values. This density value </w:t>
      </w:r>
      <w:proofErr w:type="gramStart"/>
      <w:r w:rsidRPr="004A0CA1">
        <w:t>is found</w:t>
      </w:r>
      <w:proofErr w:type="gramEnd"/>
      <w:r w:rsidRPr="004A0CA1">
        <w:t xml:space="preserve"> in lab and </w:t>
      </w:r>
      <w:proofErr w:type="gramStart"/>
      <w:r w:rsidRPr="004A0CA1">
        <w:t>has to</w:t>
      </w:r>
      <w:proofErr w:type="gramEnd"/>
      <w:r w:rsidRPr="004A0CA1">
        <w:t xml:space="preserve"> </w:t>
      </w:r>
      <w:proofErr w:type="gramStart"/>
      <w:r w:rsidRPr="004A0CA1">
        <w:t>be updated</w:t>
      </w:r>
      <w:proofErr w:type="gramEnd"/>
      <w:r w:rsidRPr="004A0CA1">
        <w:t xml:space="preserve"> to batch attribute. But this interesting functionality will automatically </w:t>
      </w:r>
      <w:r w:rsidR="003356E2" w:rsidRPr="004A0CA1">
        <w:t>transfer</w:t>
      </w:r>
      <w:r w:rsidRPr="004A0CA1">
        <w:t xml:space="preserve"> all the test result value of the batch to respective batch attributes without any human intervention. Think about a scenario where there are tens of parameters for each value and one </w:t>
      </w:r>
      <w:proofErr w:type="gramStart"/>
      <w:r w:rsidRPr="004A0CA1">
        <w:t>has to</w:t>
      </w:r>
      <w:proofErr w:type="gramEnd"/>
      <w:r w:rsidRPr="004A0CA1">
        <w:t xml:space="preserve"> </w:t>
      </w:r>
      <w:proofErr w:type="gramStart"/>
      <w:r w:rsidRPr="004A0CA1">
        <w:t>handle</w:t>
      </w:r>
      <w:proofErr w:type="gramEnd"/>
      <w:r w:rsidRPr="004A0CA1">
        <w:t xml:space="preserve"> multiple batches in a day which will make this update through manual a humongous process. </w:t>
      </w:r>
    </w:p>
    <w:p w14:paraId="1277D75F" w14:textId="53D4F703" w:rsidR="00706F13" w:rsidRPr="004A0CA1" w:rsidRDefault="00706F13" w:rsidP="00D93AC3">
      <w:r w:rsidRPr="004A0CA1">
        <w:t xml:space="preserve">This business process </w:t>
      </w:r>
      <w:proofErr w:type="gramStart"/>
      <w:r w:rsidRPr="004A0CA1">
        <w:t>to</w:t>
      </w:r>
      <w:proofErr w:type="gramEnd"/>
      <w:r w:rsidRPr="004A0CA1">
        <w:t xml:space="preserve"> </w:t>
      </w:r>
      <w:proofErr w:type="gramStart"/>
      <w:r w:rsidRPr="004A0CA1">
        <w:t>be defined</w:t>
      </w:r>
      <w:proofErr w:type="gramEnd"/>
      <w:r w:rsidRPr="004A0CA1">
        <w:t xml:space="preserve"> for organizations that have different batches of </w:t>
      </w:r>
      <w:proofErr w:type="gramStart"/>
      <w:r w:rsidRPr="004A0CA1">
        <w:t>item</w:t>
      </w:r>
      <w:proofErr w:type="gramEnd"/>
      <w:r w:rsidRPr="004A0CA1">
        <w:t xml:space="preserve"> created and each item has various attributes which </w:t>
      </w:r>
      <w:proofErr w:type="gramStart"/>
      <w:r w:rsidRPr="004A0CA1">
        <w:t>has to</w:t>
      </w:r>
      <w:proofErr w:type="gramEnd"/>
      <w:r w:rsidRPr="004A0CA1">
        <w:t xml:space="preserve"> </w:t>
      </w:r>
      <w:proofErr w:type="gramStart"/>
      <w:r w:rsidRPr="004A0CA1">
        <w:t>be captured</w:t>
      </w:r>
      <w:proofErr w:type="gramEnd"/>
      <w:r w:rsidRPr="004A0CA1">
        <w:t xml:space="preserve"> and stored for business and compliance </w:t>
      </w:r>
      <w:proofErr w:type="gramStart"/>
      <w:r w:rsidRPr="004A0CA1">
        <w:t xml:space="preserve">purpose.  </w:t>
      </w:r>
      <w:proofErr w:type="gramEnd"/>
      <w:r w:rsidRPr="004A0CA1">
        <w:t xml:space="preserve">This process </w:t>
      </w:r>
      <w:proofErr w:type="gramStart"/>
      <w:r w:rsidRPr="004A0CA1">
        <w:t>to</w:t>
      </w:r>
      <w:proofErr w:type="gramEnd"/>
      <w:r w:rsidRPr="004A0CA1">
        <w:t xml:space="preserve"> </w:t>
      </w:r>
      <w:proofErr w:type="gramStart"/>
      <w:r w:rsidRPr="004A0CA1">
        <w:t>be defined</w:t>
      </w:r>
      <w:proofErr w:type="gramEnd"/>
      <w:r w:rsidRPr="004A0CA1">
        <w:t xml:space="preserve"> during solutioning process to decide how </w:t>
      </w:r>
      <w:proofErr w:type="gramStart"/>
      <w:r w:rsidRPr="004A0CA1">
        <w:t>many</w:t>
      </w:r>
      <w:proofErr w:type="gramEnd"/>
      <w:r w:rsidRPr="004A0CA1">
        <w:t xml:space="preserve"> attributes needed for batch of the item and how </w:t>
      </w:r>
      <w:proofErr w:type="gramStart"/>
      <w:r w:rsidRPr="004A0CA1">
        <w:t>many</w:t>
      </w:r>
      <w:proofErr w:type="gramEnd"/>
      <w:r w:rsidRPr="004A0CA1">
        <w:t xml:space="preserve"> of them are determined in quality lab</w:t>
      </w:r>
      <w:proofErr w:type="gramStart"/>
      <w:r w:rsidRPr="004A0CA1">
        <w:t xml:space="preserve">. </w:t>
      </w:r>
      <w:r w:rsidR="002D34D1" w:rsidRPr="004A0CA1">
        <w:t xml:space="preserve"> </w:t>
      </w:r>
      <w:proofErr w:type="gramEnd"/>
      <w:r w:rsidR="002D34D1" w:rsidRPr="004A0CA1">
        <w:t xml:space="preserve">This is applicable for both purchased products </w:t>
      </w:r>
      <w:proofErr w:type="gramStart"/>
      <w:r w:rsidR="002D34D1" w:rsidRPr="004A0CA1">
        <w:t>or</w:t>
      </w:r>
      <w:proofErr w:type="gramEnd"/>
      <w:r w:rsidR="002D34D1" w:rsidRPr="004A0CA1">
        <w:t xml:space="preserve"> produced products. </w:t>
      </w:r>
    </w:p>
    <w:p w14:paraId="703808A0" w14:textId="77777777" w:rsidR="00D93AC3" w:rsidRPr="004A0CA1" w:rsidRDefault="00D93AC3" w:rsidP="00D93AC3">
      <w:pPr>
        <w:pStyle w:val="Heading2"/>
      </w:pPr>
      <w:r w:rsidRPr="004A0CA1">
        <w:t>Stakeholders</w:t>
      </w:r>
    </w:p>
    <w:p w14:paraId="30AFDEF3" w14:textId="33424A25" w:rsidR="00522DB8" w:rsidRPr="004A0CA1" w:rsidRDefault="00522DB8" w:rsidP="00706F13">
      <w:pPr>
        <w:pStyle w:val="Heading1"/>
        <w:rPr>
          <w:rFonts w:asciiTheme="minorHAnsi" w:hAnsiTheme="minorHAnsi" w:cstheme="minorBidi"/>
          <w:color w:val="auto"/>
        </w:rPr>
      </w:pPr>
      <w:proofErr w:type="gramStart"/>
      <w:r w:rsidRPr="004A0CA1">
        <w:rPr>
          <w:rFonts w:asciiTheme="minorHAnsi" w:eastAsiaTheme="minorHAnsi" w:hAnsiTheme="minorHAnsi" w:cstheme="minorBidi"/>
          <w:color w:val="auto"/>
          <w:sz w:val="22"/>
          <w:szCs w:val="22"/>
        </w:rPr>
        <w:t>Many</w:t>
      </w:r>
      <w:proofErr w:type="gramEnd"/>
      <w:r w:rsidRPr="004A0CA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people in your organization should be involved in the decision-making and design of the </w:t>
      </w:r>
      <w:r w:rsidR="00706F13" w:rsidRPr="004A0CA1">
        <w:rPr>
          <w:rFonts w:asciiTheme="minorHAnsi" w:eastAsiaTheme="minorHAnsi" w:hAnsiTheme="minorHAnsi" w:cstheme="minorBidi"/>
          <w:color w:val="auto"/>
          <w:sz w:val="22"/>
          <w:szCs w:val="22"/>
        </w:rPr>
        <w:t>Automatic</w:t>
      </w:r>
      <w:r w:rsidR="00706F13" w:rsidRPr="004A0CA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706F13" w:rsidRPr="004A0CA1">
        <w:rPr>
          <w:rFonts w:asciiTheme="minorHAnsi" w:eastAsiaTheme="minorHAnsi" w:hAnsiTheme="minorHAnsi" w:cstheme="minorBidi"/>
          <w:color w:val="auto"/>
          <w:sz w:val="22"/>
          <w:szCs w:val="22"/>
        </w:rPr>
        <w:t>Transfer of Quality Module Test Results to Inventory Module to Item Batch Attribute Values</w:t>
      </w:r>
      <w:r w:rsidR="00706F13" w:rsidRPr="004A0CA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A0CA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business processes. Here are </w:t>
      </w:r>
      <w:proofErr w:type="gramStart"/>
      <w:r w:rsidRPr="004A0CA1">
        <w:rPr>
          <w:rFonts w:asciiTheme="minorHAnsi" w:eastAsiaTheme="minorHAnsi" w:hAnsiTheme="minorHAnsi" w:cstheme="minorBidi"/>
          <w:color w:val="auto"/>
          <w:sz w:val="22"/>
          <w:szCs w:val="22"/>
        </w:rPr>
        <w:t>some</w:t>
      </w:r>
      <w:proofErr w:type="gramEnd"/>
      <w:r w:rsidRPr="004A0CA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examples of such stakeholders:</w:t>
      </w:r>
      <w:r w:rsidR="002D34D1" w:rsidRPr="004A0CA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Production Manager, Quality Manager, SCM Manager, Purchase </w:t>
      </w:r>
      <w:proofErr w:type="gramStart"/>
      <w:r w:rsidR="004A0CA1" w:rsidRPr="004A0CA1">
        <w:rPr>
          <w:rFonts w:asciiTheme="minorHAnsi" w:eastAsiaTheme="minorHAnsi" w:hAnsiTheme="minorHAnsi" w:cstheme="minorBidi"/>
          <w:color w:val="auto"/>
          <w:sz w:val="22"/>
          <w:szCs w:val="22"/>
        </w:rPr>
        <w:t>Manager</w:t>
      </w:r>
      <w:proofErr w:type="gramEnd"/>
      <w:r w:rsidR="004A0CA1" w:rsidRPr="004A0CA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and</w:t>
      </w:r>
      <w:r w:rsidR="002D34D1" w:rsidRPr="004A0CA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inventory </w:t>
      </w:r>
      <w:proofErr w:type="gramStart"/>
      <w:r w:rsidR="002D34D1" w:rsidRPr="004A0CA1">
        <w:rPr>
          <w:rFonts w:asciiTheme="minorHAnsi" w:eastAsiaTheme="minorHAnsi" w:hAnsiTheme="minorHAnsi" w:cstheme="minorBidi"/>
          <w:color w:val="auto"/>
          <w:sz w:val="22"/>
          <w:szCs w:val="22"/>
        </w:rPr>
        <w:t>manager</w:t>
      </w:r>
      <w:proofErr w:type="gramEnd"/>
    </w:p>
    <w:p w14:paraId="7A8C864C" w14:textId="2252D515" w:rsidR="006A0F30" w:rsidRPr="004A0CA1" w:rsidRDefault="005836DB" w:rsidP="002D34D1">
      <w:r w:rsidRPr="004A0CA1">
        <w:rPr>
          <w:color w:val="FF0000"/>
        </w:rPr>
        <w:t xml:space="preserve"> </w:t>
      </w:r>
      <w:r w:rsidR="002D34D1" w:rsidRPr="004A0CA1">
        <w:rPr>
          <w:color w:val="FF0000"/>
        </w:rPr>
        <w:t xml:space="preserve"> </w:t>
      </w:r>
    </w:p>
    <w:p w14:paraId="7C091029" w14:textId="4AC81716" w:rsidR="0093530A" w:rsidRPr="004A0CA1" w:rsidRDefault="002D34D1" w:rsidP="002D34D1">
      <w:pPr>
        <w:pStyle w:val="Heading1"/>
        <w:rPr>
          <w:sz w:val="26"/>
          <w:szCs w:val="26"/>
        </w:rPr>
      </w:pPr>
      <w:r w:rsidRPr="004A0CA1">
        <w:rPr>
          <w:sz w:val="26"/>
          <w:szCs w:val="26"/>
        </w:rPr>
        <w:t xml:space="preserve">Automatic Transfer of Quality Module Test Results to Inventory Module to Item Batch Attribute </w:t>
      </w:r>
      <w:r w:rsidR="004A0CA1" w:rsidRPr="004A0CA1">
        <w:rPr>
          <w:sz w:val="26"/>
          <w:szCs w:val="26"/>
        </w:rPr>
        <w:t>Values process</w:t>
      </w:r>
      <w:r w:rsidR="00A709F4" w:rsidRPr="004A0CA1">
        <w:rPr>
          <w:sz w:val="26"/>
          <w:szCs w:val="26"/>
        </w:rPr>
        <w:t xml:space="preserve"> </w:t>
      </w:r>
      <w:proofErr w:type="gramStart"/>
      <w:r w:rsidR="006A0F30" w:rsidRPr="004A0CA1">
        <w:rPr>
          <w:sz w:val="26"/>
          <w:szCs w:val="26"/>
        </w:rPr>
        <w:t>flow</w:t>
      </w:r>
      <w:proofErr w:type="gramEnd"/>
      <w:r w:rsidR="00A709F4" w:rsidRPr="004A0CA1">
        <w:rPr>
          <w:sz w:val="26"/>
          <w:szCs w:val="26"/>
        </w:rPr>
        <w:t xml:space="preserve"> </w:t>
      </w:r>
    </w:p>
    <w:p w14:paraId="02BDED29" w14:textId="77777777" w:rsidR="00DA27BA" w:rsidRPr="004A0CA1" w:rsidRDefault="00DA27BA" w:rsidP="00DA27BA">
      <w:bookmarkStart w:id="2" w:name="_Hlk132023827"/>
      <w:r w:rsidRPr="004A0CA1">
        <w:t xml:space="preserve">The following diagram illustrates the business process. </w:t>
      </w:r>
    </w:p>
    <w:p w14:paraId="6C6F79F7" w14:textId="764DA29C" w:rsidR="00522DB8" w:rsidRPr="004A0CA1" w:rsidRDefault="005836DB" w:rsidP="00DA27BA">
      <w:pPr>
        <w:rPr>
          <w:color w:val="FF0000"/>
        </w:rPr>
      </w:pPr>
      <w:r w:rsidRPr="004A0CA1">
        <w:rPr>
          <w:color w:val="FF0000"/>
        </w:rPr>
        <w:t xml:space="preserve"> </w:t>
      </w:r>
      <w:r w:rsidR="002D34D1" w:rsidRPr="004A0CA1">
        <w:rPr>
          <w:noProof/>
          <w:color w:val="FF0000"/>
        </w:rPr>
        <w:drawing>
          <wp:inline distT="0" distB="0" distL="0" distR="0" wp14:anchorId="41ECB614" wp14:editId="69847443">
            <wp:extent cx="1784350" cy="1225171"/>
            <wp:effectExtent l="0" t="0" r="6350" b="0"/>
            <wp:docPr id="44989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368" cy="1238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D34D1" w:rsidRPr="004A0CA1">
        <w:rPr>
          <w:color w:val="FF0000"/>
        </w:rPr>
        <w:t xml:space="preserve">   </w:t>
      </w:r>
      <w:r w:rsidR="002D34D1" w:rsidRPr="004A0CA1">
        <w:rPr>
          <w:noProof/>
          <w:color w:val="FF0000"/>
        </w:rPr>
        <w:drawing>
          <wp:inline distT="0" distB="0" distL="0" distR="0" wp14:anchorId="001E7713" wp14:editId="1290F030">
            <wp:extent cx="3578860" cy="1164158"/>
            <wp:effectExtent l="0" t="0" r="2540" b="0"/>
            <wp:docPr id="1413305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544" cy="11738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CC12A6" w14:textId="0B235F13" w:rsidR="00522DB8" w:rsidRPr="004A0CA1" w:rsidRDefault="002D34D1" w:rsidP="00DA27BA">
      <w:pPr>
        <w:rPr>
          <w:color w:val="FF0000"/>
        </w:rPr>
      </w:pPr>
      <w:r w:rsidRPr="004A0CA1">
        <w:lastRenderedPageBreak/>
        <w:t xml:space="preserve"> </w:t>
      </w:r>
      <w:r w:rsidR="005836DB" w:rsidRPr="004A0CA1">
        <w:rPr>
          <w:color w:val="FF0000"/>
        </w:rPr>
        <w:t xml:space="preserve"> </w:t>
      </w:r>
      <w:r w:rsidR="00C30332" w:rsidRPr="004A0CA1">
        <w:rPr>
          <w:noProof/>
          <w:color w:val="FF0000"/>
        </w:rPr>
        <w:drawing>
          <wp:inline distT="0" distB="0" distL="0" distR="0" wp14:anchorId="304EC862" wp14:editId="76991340">
            <wp:extent cx="6294120" cy="932919"/>
            <wp:effectExtent l="0" t="0" r="0" b="0"/>
            <wp:docPr id="474381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109" cy="945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F4189D" w14:textId="38899840" w:rsidR="00BC1858" w:rsidRPr="004A0CA1" w:rsidRDefault="00C30332" w:rsidP="00BC1858">
      <w:pPr>
        <w:pStyle w:val="ListParagraph"/>
        <w:numPr>
          <w:ilvl w:val="0"/>
          <w:numId w:val="23"/>
        </w:numPr>
      </w:pPr>
      <w:r w:rsidRPr="004A0CA1">
        <w:t xml:space="preserve">First step is creation of items, </w:t>
      </w:r>
      <w:proofErr w:type="gramStart"/>
      <w:r w:rsidRPr="004A0CA1">
        <w:t>batches</w:t>
      </w:r>
      <w:proofErr w:type="gramEnd"/>
      <w:r w:rsidRPr="004A0CA1">
        <w:t xml:space="preserve"> and batch attributes</w:t>
      </w:r>
      <w:r w:rsidR="00BC1858" w:rsidRPr="004A0CA1">
        <w:t>.</w:t>
      </w:r>
    </w:p>
    <w:p w14:paraId="2C60FC41" w14:textId="1C45C4B0" w:rsidR="00BC1858" w:rsidRPr="004A0CA1" w:rsidRDefault="00C30332" w:rsidP="00BC1858">
      <w:pPr>
        <w:pStyle w:val="ListParagraph"/>
        <w:numPr>
          <w:ilvl w:val="0"/>
          <w:numId w:val="23"/>
        </w:numPr>
      </w:pPr>
      <w:r w:rsidRPr="004A0CA1">
        <w:t xml:space="preserve">On the other </w:t>
      </w:r>
      <w:proofErr w:type="gramStart"/>
      <w:r w:rsidRPr="004A0CA1">
        <w:t>hand</w:t>
      </w:r>
      <w:proofErr w:type="gramEnd"/>
      <w:r w:rsidRPr="004A0CA1">
        <w:t xml:space="preserve"> test groups, </w:t>
      </w:r>
      <w:proofErr w:type="gramStart"/>
      <w:r w:rsidRPr="004A0CA1">
        <w:t>tests</w:t>
      </w:r>
      <w:proofErr w:type="gramEnd"/>
      <w:r w:rsidRPr="004A0CA1">
        <w:t xml:space="preserve"> and test values to </w:t>
      </w:r>
      <w:proofErr w:type="gramStart"/>
      <w:r w:rsidRPr="004A0CA1">
        <w:t>be defined</w:t>
      </w:r>
      <w:proofErr w:type="gramEnd"/>
      <w:r w:rsidRPr="004A0CA1">
        <w:t xml:space="preserve"> in quality </w:t>
      </w:r>
      <w:proofErr w:type="gramStart"/>
      <w:r w:rsidRPr="004A0CA1">
        <w:t>module</w:t>
      </w:r>
      <w:proofErr w:type="gramEnd"/>
    </w:p>
    <w:p w14:paraId="1FBA0C74" w14:textId="2B77CCD5" w:rsidR="00BC1858" w:rsidRPr="004A0CA1" w:rsidRDefault="00C30332" w:rsidP="00BC1858">
      <w:pPr>
        <w:pStyle w:val="ListParagraph"/>
        <w:numPr>
          <w:ilvl w:val="0"/>
          <w:numId w:val="23"/>
        </w:numPr>
      </w:pPr>
      <w:r w:rsidRPr="004A0CA1">
        <w:t xml:space="preserve">Next comes the mapping of which batch attribute </w:t>
      </w:r>
      <w:proofErr w:type="gramStart"/>
      <w:r w:rsidRPr="004A0CA1">
        <w:t>is linked</w:t>
      </w:r>
      <w:proofErr w:type="gramEnd"/>
      <w:r w:rsidRPr="004A0CA1">
        <w:t xml:space="preserve"> with which test </w:t>
      </w:r>
      <w:proofErr w:type="gramStart"/>
      <w:r w:rsidRPr="004A0CA1">
        <w:t>result</w:t>
      </w:r>
      <w:proofErr w:type="gramEnd"/>
      <w:r w:rsidRPr="004A0CA1">
        <w:t xml:space="preserve"> </w:t>
      </w:r>
    </w:p>
    <w:p w14:paraId="3F7C7284" w14:textId="4A6C234E" w:rsidR="00BC1858" w:rsidRPr="004A0CA1" w:rsidRDefault="00C30332" w:rsidP="00BC1858">
      <w:pPr>
        <w:pStyle w:val="ListParagraph"/>
        <w:numPr>
          <w:ilvl w:val="0"/>
          <w:numId w:val="23"/>
        </w:numPr>
      </w:pPr>
      <w:r w:rsidRPr="004A0CA1">
        <w:t xml:space="preserve">Now the operational activities of quality order </w:t>
      </w:r>
      <w:proofErr w:type="gramStart"/>
      <w:r w:rsidRPr="004A0CA1">
        <w:t>is</w:t>
      </w:r>
      <w:proofErr w:type="gramEnd"/>
      <w:r w:rsidRPr="004A0CA1">
        <w:t xml:space="preserve"> created </w:t>
      </w:r>
      <w:proofErr w:type="gramStart"/>
      <w:r w:rsidRPr="004A0CA1">
        <w:t>( automatically</w:t>
      </w:r>
      <w:proofErr w:type="gramEnd"/>
      <w:r w:rsidRPr="004A0CA1">
        <w:t xml:space="preserve"> or manually) for received purchase </w:t>
      </w:r>
      <w:proofErr w:type="gramStart"/>
      <w:r w:rsidRPr="004A0CA1">
        <w:t>item</w:t>
      </w:r>
      <w:proofErr w:type="gramEnd"/>
      <w:r w:rsidRPr="004A0CA1">
        <w:t xml:space="preserve"> or newly produced </w:t>
      </w:r>
      <w:proofErr w:type="gramStart"/>
      <w:r w:rsidRPr="004A0CA1">
        <w:t>item</w:t>
      </w:r>
      <w:proofErr w:type="gramEnd"/>
      <w:r w:rsidRPr="004A0CA1">
        <w:t xml:space="preserve">. </w:t>
      </w:r>
    </w:p>
    <w:p w14:paraId="79D925C6" w14:textId="567FFF7A" w:rsidR="00C30332" w:rsidRPr="004A0CA1" w:rsidRDefault="00C30332" w:rsidP="00BC1858">
      <w:pPr>
        <w:pStyle w:val="ListParagraph"/>
        <w:numPr>
          <w:ilvl w:val="0"/>
          <w:numId w:val="23"/>
        </w:numPr>
      </w:pPr>
      <w:r w:rsidRPr="004A0CA1">
        <w:t xml:space="preserve">When the test results </w:t>
      </w:r>
      <w:proofErr w:type="gramStart"/>
      <w:r w:rsidRPr="004A0CA1">
        <w:t>are updated</w:t>
      </w:r>
      <w:proofErr w:type="gramEnd"/>
      <w:r w:rsidRPr="004A0CA1">
        <w:t xml:space="preserve"> in quality order and posted/validated the test values </w:t>
      </w:r>
      <w:proofErr w:type="gramStart"/>
      <w:r w:rsidRPr="004A0CA1">
        <w:t>are automatically transferred</w:t>
      </w:r>
      <w:proofErr w:type="gramEnd"/>
      <w:r w:rsidRPr="004A0CA1">
        <w:t xml:space="preserve"> to item batch attribute</w:t>
      </w:r>
      <w:proofErr w:type="gramStart"/>
      <w:r w:rsidRPr="004A0CA1">
        <w:t xml:space="preserve">.  </w:t>
      </w:r>
      <w:proofErr w:type="gramEnd"/>
    </w:p>
    <w:bookmarkEnd w:id="2"/>
    <w:p w14:paraId="149A5E9F" w14:textId="20094DD0" w:rsidR="00C43DFB" w:rsidRPr="004A0CA1" w:rsidRDefault="006A0F30" w:rsidP="001A3EB5">
      <w:pPr>
        <w:pStyle w:val="Heading1"/>
        <w:rPr>
          <w:sz w:val="26"/>
          <w:szCs w:val="26"/>
        </w:rPr>
      </w:pPr>
      <w:r w:rsidRPr="004A0CA1">
        <w:rPr>
          <w:sz w:val="26"/>
          <w:szCs w:val="26"/>
        </w:rPr>
        <w:t xml:space="preserve">Implementing </w:t>
      </w:r>
      <w:r w:rsidR="00C30332" w:rsidRPr="004A0CA1">
        <w:rPr>
          <w:sz w:val="26"/>
          <w:szCs w:val="26"/>
        </w:rPr>
        <w:t xml:space="preserve">Automatic Transfer of Quality Module Test Results to Inventory Module to Item Batch Attribute </w:t>
      </w:r>
      <w:proofErr w:type="gramStart"/>
      <w:r w:rsidR="00C30332" w:rsidRPr="004A0CA1">
        <w:rPr>
          <w:sz w:val="26"/>
          <w:szCs w:val="26"/>
        </w:rPr>
        <w:t>Values  process</w:t>
      </w:r>
      <w:proofErr w:type="gramEnd"/>
      <w:r w:rsidR="00C30332" w:rsidRPr="004A0CA1">
        <w:rPr>
          <w:sz w:val="26"/>
          <w:szCs w:val="26"/>
        </w:rPr>
        <w:t xml:space="preserve"> flow </w:t>
      </w:r>
    </w:p>
    <w:p w14:paraId="4957B1D2" w14:textId="46D51CA6" w:rsidR="001A3EB5" w:rsidRPr="004A0CA1" w:rsidRDefault="001A3EB5" w:rsidP="001A3EB5">
      <w:r w:rsidRPr="004A0CA1">
        <w:t xml:space="preserve">To implement this business process user </w:t>
      </w:r>
      <w:proofErr w:type="gramStart"/>
      <w:r w:rsidRPr="004A0CA1">
        <w:t>has to</w:t>
      </w:r>
      <w:proofErr w:type="gramEnd"/>
      <w:r w:rsidRPr="004A0CA1">
        <w:t xml:space="preserve"> be ensure batch and batch attribute variables fully </w:t>
      </w:r>
      <w:proofErr w:type="gramStart"/>
      <w:r w:rsidRPr="004A0CA1">
        <w:t>setup</w:t>
      </w:r>
      <w:proofErr w:type="gramEnd"/>
      <w:r w:rsidRPr="004A0CA1">
        <w:t xml:space="preserve">. Then the user </w:t>
      </w:r>
      <w:proofErr w:type="gramStart"/>
      <w:r w:rsidRPr="004A0CA1">
        <w:t>has to</w:t>
      </w:r>
      <w:proofErr w:type="gramEnd"/>
      <w:r w:rsidRPr="004A0CA1">
        <w:t xml:space="preserve"> initiate the quality module. </w:t>
      </w:r>
      <w:proofErr w:type="gramStart"/>
      <w:r w:rsidRPr="004A0CA1">
        <w:t>Also</w:t>
      </w:r>
      <w:proofErr w:type="gramEnd"/>
      <w:r w:rsidRPr="004A0CA1">
        <w:t xml:space="preserve"> the quality associations for purchase and production to be </w:t>
      </w:r>
      <w:proofErr w:type="gramStart"/>
      <w:r w:rsidRPr="004A0CA1">
        <w:t>setup</w:t>
      </w:r>
      <w:proofErr w:type="gramEnd"/>
      <w:r w:rsidRPr="004A0CA1">
        <w:t xml:space="preserve"> if quality orders are to </w:t>
      </w:r>
      <w:proofErr w:type="gramStart"/>
      <w:r w:rsidRPr="004A0CA1">
        <w:t>be initiated</w:t>
      </w:r>
      <w:proofErr w:type="gramEnd"/>
      <w:r w:rsidRPr="004A0CA1">
        <w:t xml:space="preserve"> automatically. In </w:t>
      </w:r>
      <w:proofErr w:type="gramStart"/>
      <w:r w:rsidRPr="004A0CA1">
        <w:t>addition</w:t>
      </w:r>
      <w:proofErr w:type="gramEnd"/>
      <w:r w:rsidRPr="004A0CA1">
        <w:t xml:space="preserve"> all quality order related setups such as </w:t>
      </w:r>
      <w:r w:rsidRPr="004A0CA1">
        <w:t>Test Groups</w:t>
      </w:r>
      <w:r w:rsidRPr="004A0CA1">
        <w:t xml:space="preserve">, </w:t>
      </w:r>
      <w:r w:rsidRPr="004A0CA1">
        <w:t>Tests</w:t>
      </w:r>
      <w:r w:rsidRPr="004A0CA1">
        <w:t xml:space="preserve">, </w:t>
      </w:r>
      <w:r w:rsidRPr="004A0CA1">
        <w:t>Test Variables</w:t>
      </w:r>
      <w:r w:rsidRPr="004A0CA1">
        <w:t xml:space="preserve">, </w:t>
      </w:r>
      <w:r w:rsidRPr="004A0CA1">
        <w:t>Test Instrument</w:t>
      </w:r>
      <w:r w:rsidRPr="004A0CA1">
        <w:t xml:space="preserve">, </w:t>
      </w:r>
      <w:r w:rsidRPr="004A0CA1">
        <w:t>Item Sampling</w:t>
      </w:r>
      <w:r w:rsidRPr="004A0CA1">
        <w:t xml:space="preserve"> are </w:t>
      </w:r>
      <w:proofErr w:type="gramStart"/>
      <w:r w:rsidRPr="004A0CA1">
        <w:t>setup</w:t>
      </w:r>
      <w:proofErr w:type="gramEnd"/>
      <w:r w:rsidRPr="004A0CA1">
        <w:t xml:space="preserve"> properly. Then comes the implementation of </w:t>
      </w:r>
      <w:proofErr w:type="gramStart"/>
      <w:r w:rsidRPr="004A0CA1">
        <w:t>mapping  batch</w:t>
      </w:r>
      <w:proofErr w:type="gramEnd"/>
      <w:r w:rsidRPr="004A0CA1">
        <w:t xml:space="preserve"> </w:t>
      </w:r>
      <w:proofErr w:type="gramStart"/>
      <w:r w:rsidRPr="004A0CA1">
        <w:t xml:space="preserve">attributes </w:t>
      </w:r>
      <w:r w:rsidRPr="004A0CA1">
        <w:t xml:space="preserve"> </w:t>
      </w:r>
      <w:r w:rsidRPr="004A0CA1">
        <w:t>and</w:t>
      </w:r>
      <w:proofErr w:type="gramEnd"/>
      <w:r w:rsidRPr="004A0CA1">
        <w:t xml:space="preserve"> its corresponding test variable</w:t>
      </w:r>
      <w:proofErr w:type="gramStart"/>
      <w:r w:rsidRPr="004A0CA1">
        <w:t xml:space="preserve">.  </w:t>
      </w:r>
      <w:proofErr w:type="gramEnd"/>
      <w:r w:rsidRPr="004A0CA1">
        <w:t xml:space="preserve">Thes are the various setups required before quality order </w:t>
      </w:r>
      <w:proofErr w:type="gramStart"/>
      <w:r w:rsidRPr="004A0CA1">
        <w:t>is created</w:t>
      </w:r>
      <w:proofErr w:type="gramEnd"/>
      <w:r w:rsidRPr="004A0CA1">
        <w:t xml:space="preserve">, results added and validated. </w:t>
      </w:r>
    </w:p>
    <w:p w14:paraId="68E3A7BB" w14:textId="10725BC3" w:rsidR="001A3EB5" w:rsidRPr="004A0CA1" w:rsidRDefault="002668F3" w:rsidP="001A3EB5">
      <w:r w:rsidRPr="004A0CA1">
        <w:t xml:space="preserve">The steps </w:t>
      </w:r>
      <w:proofErr w:type="gramStart"/>
      <w:r w:rsidRPr="004A0CA1">
        <w:t>are detailed</w:t>
      </w:r>
      <w:proofErr w:type="gramEnd"/>
      <w:r w:rsidRPr="004A0CA1">
        <w:t xml:space="preserve"> below. </w:t>
      </w:r>
    </w:p>
    <w:p w14:paraId="11A2371D" w14:textId="41411CCA" w:rsidR="002668F3" w:rsidRPr="002668F3" w:rsidRDefault="002668F3" w:rsidP="002668F3">
      <w:r w:rsidRPr="002668F3">
        <w:t xml:space="preserve">Step </w:t>
      </w:r>
      <w:r w:rsidRPr="004A0CA1">
        <w:t>1</w:t>
      </w:r>
      <w:r w:rsidRPr="002668F3">
        <w:t xml:space="preserve">:   </w:t>
      </w:r>
      <w:r w:rsidRPr="002668F3">
        <w:rPr>
          <w:b/>
          <w:bCs/>
        </w:rPr>
        <w:t>Product information management &gt; Setup &gt; Categories and attributes &gt; Batch attributes</w:t>
      </w:r>
      <w:r w:rsidRPr="002668F3">
        <w:t>.</w:t>
      </w:r>
    </w:p>
    <w:p w14:paraId="17290F1B" w14:textId="77777777" w:rsidR="002668F3" w:rsidRPr="004A0CA1" w:rsidRDefault="002668F3" w:rsidP="002668F3">
      <w:r w:rsidRPr="002668F3">
        <w:t xml:space="preserve">The batch attributes </w:t>
      </w:r>
      <w:proofErr w:type="gramStart"/>
      <w:r w:rsidRPr="002668F3">
        <w:t>is</w:t>
      </w:r>
      <w:proofErr w:type="gramEnd"/>
      <w:r w:rsidRPr="002668F3">
        <w:t xml:space="preserve"> used to define, configure, and manage batch-specific attributes. Batch attributes help organizations track quality, compliance, material properties, and any values that vary from batch to batch. Common industries using these include food &amp; beverage, chemicals, pharmaceuticals, steel, and any batch-controlled manufacturing.</w:t>
      </w:r>
    </w:p>
    <w:p w14:paraId="1F411E5E" w14:textId="2D0C9A47" w:rsidR="002668F3" w:rsidRPr="002668F3" w:rsidRDefault="002668F3" w:rsidP="002668F3">
      <w:r w:rsidRPr="004A0CA1">
        <w:drawing>
          <wp:inline distT="0" distB="0" distL="0" distR="0" wp14:anchorId="578771F4" wp14:editId="022B8785">
            <wp:extent cx="4933950" cy="1358900"/>
            <wp:effectExtent l="0" t="0" r="0" b="0"/>
            <wp:docPr id="936817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541CC" w14:textId="1116678A" w:rsidR="002668F3" w:rsidRPr="002668F3" w:rsidRDefault="002668F3" w:rsidP="002668F3">
      <w:r w:rsidRPr="002668F3">
        <w:t xml:space="preserve">Step </w:t>
      </w:r>
      <w:r w:rsidRPr="004A0CA1">
        <w:t>2</w:t>
      </w:r>
      <w:r w:rsidRPr="002668F3">
        <w:t xml:space="preserve">: Assign these attributes to released </w:t>
      </w:r>
      <w:proofErr w:type="gramStart"/>
      <w:r w:rsidRPr="002668F3">
        <w:t>products</w:t>
      </w:r>
      <w:proofErr w:type="gramEnd"/>
    </w:p>
    <w:p w14:paraId="1F29F16C" w14:textId="38CAC8A7" w:rsidR="002668F3" w:rsidRPr="002668F3" w:rsidRDefault="002668F3" w:rsidP="002668F3">
      <w:pPr>
        <w:rPr>
          <w:b/>
          <w:bCs/>
        </w:rPr>
      </w:pPr>
      <w:r w:rsidRPr="002668F3">
        <w:t xml:space="preserve">Step </w:t>
      </w:r>
      <w:r w:rsidRPr="004A0CA1">
        <w:t>3</w:t>
      </w:r>
      <w:r w:rsidRPr="002668F3">
        <w:t xml:space="preserve">: Setup Test groups in inventory management. </w:t>
      </w:r>
      <w:r w:rsidRPr="002668F3">
        <w:rPr>
          <w:b/>
          <w:bCs/>
        </w:rPr>
        <w:t xml:space="preserve">Inventory management &gt; Setup &gt; Quality control &gt; Test </w:t>
      </w:r>
      <w:proofErr w:type="gramStart"/>
      <w:r w:rsidRPr="002668F3">
        <w:rPr>
          <w:b/>
          <w:bCs/>
        </w:rPr>
        <w:t>groups</w:t>
      </w:r>
      <w:proofErr w:type="gramEnd"/>
    </w:p>
    <w:p w14:paraId="271F8C8F" w14:textId="466D714F" w:rsidR="002668F3" w:rsidRPr="002668F3" w:rsidRDefault="002668F3" w:rsidP="002668F3">
      <w:proofErr w:type="gramStart"/>
      <w:r w:rsidRPr="002668F3">
        <w:lastRenderedPageBreak/>
        <w:t>Test</w:t>
      </w:r>
      <w:proofErr w:type="gramEnd"/>
      <w:r w:rsidRPr="002668F3">
        <w:t xml:space="preserve"> Groups in D365 F&amp;O are bundles of quality tests that must </w:t>
      </w:r>
      <w:proofErr w:type="gramStart"/>
      <w:r w:rsidRPr="002668F3">
        <w:t>be executed</w:t>
      </w:r>
      <w:proofErr w:type="gramEnd"/>
      <w:r w:rsidRPr="002668F3">
        <w:t xml:space="preserve"> together as part of a quality order</w:t>
      </w:r>
      <w:proofErr w:type="gramStart"/>
      <w:r w:rsidRPr="002668F3">
        <w:t>.</w:t>
      </w:r>
      <w:r w:rsidRPr="004A0CA1">
        <w:t xml:space="preserve">  </w:t>
      </w:r>
      <w:proofErr w:type="gramEnd"/>
      <w:r w:rsidRPr="004A0CA1">
        <w:t xml:space="preserve"> </w:t>
      </w:r>
      <w:r w:rsidRPr="002668F3">
        <w:t>They define what tests apply, how they apply, and under what sampling rules.</w:t>
      </w:r>
    </w:p>
    <w:p w14:paraId="01ABE0AF" w14:textId="547B4927" w:rsidR="002668F3" w:rsidRPr="004A0CA1" w:rsidRDefault="002668F3" w:rsidP="002668F3">
      <w:r w:rsidRPr="002668F3">
        <w:t>Step 4: In this test group select the attribute field</w:t>
      </w:r>
      <w:r w:rsidRPr="004A0CA1">
        <w:t xml:space="preserve"> to </w:t>
      </w:r>
      <w:proofErr w:type="gramStart"/>
      <w:r w:rsidRPr="004A0CA1">
        <w:t>be mapped</w:t>
      </w:r>
      <w:proofErr w:type="gramEnd"/>
      <w:r w:rsidRPr="004A0CA1">
        <w:t xml:space="preserve"> to </w:t>
      </w:r>
      <w:proofErr w:type="gramStart"/>
      <w:r w:rsidRPr="004A0CA1">
        <w:t xml:space="preserve">test </w:t>
      </w:r>
      <w:r w:rsidRPr="002668F3">
        <w:t xml:space="preserve"> so</w:t>
      </w:r>
      <w:proofErr w:type="gramEnd"/>
      <w:r w:rsidRPr="002668F3">
        <w:t xml:space="preserve"> that the result should </w:t>
      </w:r>
      <w:proofErr w:type="gramStart"/>
      <w:r w:rsidRPr="002668F3">
        <w:t>be updated</w:t>
      </w:r>
      <w:proofErr w:type="gramEnd"/>
      <w:r w:rsidRPr="002668F3">
        <w:t xml:space="preserve"> by the test</w:t>
      </w:r>
      <w:r w:rsidRPr="004A0CA1">
        <w:t xml:space="preserve"> </w:t>
      </w:r>
      <w:proofErr w:type="gramStart"/>
      <w:r w:rsidRPr="004A0CA1">
        <w:t>automatically</w:t>
      </w:r>
      <w:proofErr w:type="gramEnd"/>
      <w:r w:rsidRPr="004A0CA1">
        <w:t xml:space="preserve"> </w:t>
      </w:r>
    </w:p>
    <w:p w14:paraId="37DBA08B" w14:textId="601B70AD" w:rsidR="002668F3" w:rsidRPr="002668F3" w:rsidRDefault="002668F3" w:rsidP="002668F3">
      <w:r w:rsidRPr="004A0CA1">
        <w:drawing>
          <wp:inline distT="0" distB="0" distL="0" distR="0" wp14:anchorId="17BE9962" wp14:editId="58E36A89">
            <wp:extent cx="3917950" cy="1625600"/>
            <wp:effectExtent l="0" t="0" r="6350" b="0"/>
            <wp:docPr id="17874200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3839" w14:textId="256FFE4B" w:rsidR="002668F3" w:rsidRPr="002668F3" w:rsidRDefault="002668F3" w:rsidP="002668F3">
      <w:r w:rsidRPr="004A0CA1">
        <w:t xml:space="preserve">Step </w:t>
      </w:r>
      <w:proofErr w:type="gramStart"/>
      <w:r w:rsidRPr="004A0CA1">
        <w:t>5 :</w:t>
      </w:r>
      <w:proofErr w:type="gramEnd"/>
      <w:r w:rsidRPr="004A0CA1">
        <w:rPr>
          <w:b/>
          <w:bCs/>
        </w:rPr>
        <w:t xml:space="preserve"> </w:t>
      </w:r>
      <w:r w:rsidRPr="002668F3">
        <w:rPr>
          <w:b/>
          <w:bCs/>
        </w:rPr>
        <w:t>Inventory management &gt; Setup &gt; Quality control &gt; Quality associations</w:t>
      </w:r>
      <w:r w:rsidRPr="002668F3">
        <w:t>.</w:t>
      </w:r>
    </w:p>
    <w:p w14:paraId="1094AFBA" w14:textId="77777777" w:rsidR="002668F3" w:rsidRPr="002668F3" w:rsidRDefault="002668F3" w:rsidP="002668F3">
      <w:r w:rsidRPr="002668F3">
        <w:t xml:space="preserve">A Quality Association in D365 F&amp;O is a rule that determines when the system should automatically create a quality order, and which tests, sampling plan, and AQL should </w:t>
      </w:r>
      <w:proofErr w:type="gramStart"/>
      <w:r w:rsidRPr="002668F3">
        <w:t>be used</w:t>
      </w:r>
      <w:proofErr w:type="gramEnd"/>
      <w:r w:rsidRPr="002668F3">
        <w:t xml:space="preserve"> for that order.</w:t>
      </w:r>
    </w:p>
    <w:p w14:paraId="33261BA2" w14:textId="2A8ACB83" w:rsidR="002668F3" w:rsidRPr="002668F3" w:rsidRDefault="002668F3" w:rsidP="002668F3">
      <w:r w:rsidRPr="004A0CA1">
        <w:t>Step 6</w:t>
      </w:r>
      <w:proofErr w:type="gramStart"/>
      <w:r w:rsidRPr="004A0CA1">
        <w:t>:  Create</w:t>
      </w:r>
      <w:proofErr w:type="gramEnd"/>
      <w:r w:rsidRPr="004A0CA1">
        <w:t xml:space="preserve"> the quality order, update test </w:t>
      </w:r>
      <w:proofErr w:type="gramStart"/>
      <w:r w:rsidRPr="004A0CA1">
        <w:t>results</w:t>
      </w:r>
      <w:proofErr w:type="gramEnd"/>
      <w:r w:rsidRPr="004A0CA1">
        <w:t xml:space="preserve"> and validate. The batch attribute values are update </w:t>
      </w:r>
      <w:proofErr w:type="gramStart"/>
      <w:r w:rsidRPr="004A0CA1">
        <w:t>automatically</w:t>
      </w:r>
      <w:proofErr w:type="gramEnd"/>
    </w:p>
    <w:p w14:paraId="28EDBB1F" w14:textId="0CE612E8" w:rsidR="00237234" w:rsidRPr="004A0CA1" w:rsidRDefault="002668F3" w:rsidP="00237234">
      <w:pPr>
        <w:pStyle w:val="Heading3"/>
      </w:pPr>
      <w:r w:rsidRPr="004A0CA1">
        <w:rPr>
          <w:sz w:val="26"/>
          <w:szCs w:val="26"/>
        </w:rPr>
        <w:t xml:space="preserve">Module details </w:t>
      </w:r>
      <w:proofErr w:type="gramStart"/>
      <w:r w:rsidRPr="004A0CA1">
        <w:rPr>
          <w:sz w:val="26"/>
          <w:szCs w:val="26"/>
        </w:rPr>
        <w:t xml:space="preserve">of </w:t>
      </w:r>
      <w:r w:rsidR="001A3EB5" w:rsidRPr="004A0CA1">
        <w:rPr>
          <w:sz w:val="26"/>
          <w:szCs w:val="26"/>
        </w:rPr>
        <w:t xml:space="preserve"> Automatic</w:t>
      </w:r>
      <w:proofErr w:type="gramEnd"/>
      <w:r w:rsidR="001A3EB5" w:rsidRPr="004A0CA1">
        <w:rPr>
          <w:sz w:val="26"/>
          <w:szCs w:val="26"/>
        </w:rPr>
        <w:t xml:space="preserve"> Transfer of Quality Module Test Results to Inventory Module to Item Batch Attribute Values</w:t>
      </w:r>
      <w:r w:rsidR="001A3EB5" w:rsidRPr="004A0CA1">
        <w:t xml:space="preserve">  </w:t>
      </w:r>
    </w:p>
    <w:p w14:paraId="43304F28" w14:textId="35BF70EB" w:rsidR="00237234" w:rsidRPr="004A0CA1" w:rsidRDefault="005836DB" w:rsidP="00237234">
      <w:pPr>
        <w:rPr>
          <w:color w:val="FF0000"/>
        </w:rPr>
      </w:pPr>
      <w:r w:rsidRPr="004A0CA1">
        <w:rPr>
          <w:color w:val="FF000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1A3EB5" w:rsidRPr="004A0CA1" w14:paraId="700BEADC" w14:textId="77777777" w:rsidTr="001A3EB5">
        <w:tc>
          <w:tcPr>
            <w:tcW w:w="2515" w:type="dxa"/>
          </w:tcPr>
          <w:p w14:paraId="02E7C2F5" w14:textId="2D0B8E79" w:rsidR="001A3EB5" w:rsidRPr="004A0CA1" w:rsidRDefault="001A3EB5" w:rsidP="00237234">
            <w:r w:rsidRPr="004A0CA1">
              <w:t>Product Name</w:t>
            </w:r>
          </w:p>
        </w:tc>
        <w:tc>
          <w:tcPr>
            <w:tcW w:w="6835" w:type="dxa"/>
          </w:tcPr>
          <w:p w14:paraId="102ED772" w14:textId="108F913F" w:rsidR="001A3EB5" w:rsidRPr="004A0CA1" w:rsidRDefault="001A3EB5" w:rsidP="00237234">
            <w:r w:rsidRPr="004A0CA1">
              <w:t>Module/Feature Name</w:t>
            </w:r>
          </w:p>
        </w:tc>
      </w:tr>
      <w:tr w:rsidR="001A3EB5" w:rsidRPr="004A0CA1" w14:paraId="1B53131C" w14:textId="77777777" w:rsidTr="001A3EB5">
        <w:tc>
          <w:tcPr>
            <w:tcW w:w="2515" w:type="dxa"/>
          </w:tcPr>
          <w:p w14:paraId="6E3526B8" w14:textId="19B14B12" w:rsidR="001A3EB5" w:rsidRPr="004A0CA1" w:rsidRDefault="001A3EB5" w:rsidP="001A3EB5">
            <w:r w:rsidRPr="004A0CA1">
              <w:t>D365 F &amp; O</w:t>
            </w:r>
          </w:p>
        </w:tc>
        <w:tc>
          <w:tcPr>
            <w:tcW w:w="6835" w:type="dxa"/>
          </w:tcPr>
          <w:p w14:paraId="081B5330" w14:textId="4199A624" w:rsidR="001A3EB5" w:rsidRPr="004A0CA1" w:rsidRDefault="001A3EB5" w:rsidP="001A3EB5">
            <w:r w:rsidRPr="004A0CA1">
              <w:t xml:space="preserve">Product Information Management </w:t>
            </w:r>
          </w:p>
        </w:tc>
      </w:tr>
      <w:tr w:rsidR="001A3EB5" w:rsidRPr="004A0CA1" w14:paraId="4F62EBA8" w14:textId="77777777" w:rsidTr="001A3EB5">
        <w:tc>
          <w:tcPr>
            <w:tcW w:w="2515" w:type="dxa"/>
          </w:tcPr>
          <w:p w14:paraId="46975AA3" w14:textId="109185AB" w:rsidR="001A3EB5" w:rsidRPr="004A0CA1" w:rsidRDefault="001A3EB5" w:rsidP="001A3EB5">
            <w:r w:rsidRPr="004A0CA1">
              <w:t>D365 F &amp; O</w:t>
            </w:r>
          </w:p>
        </w:tc>
        <w:tc>
          <w:tcPr>
            <w:tcW w:w="6835" w:type="dxa"/>
          </w:tcPr>
          <w:p w14:paraId="377CF229" w14:textId="3FA15777" w:rsidR="001A3EB5" w:rsidRPr="004A0CA1" w:rsidRDefault="001A3EB5" w:rsidP="001A3EB5">
            <w:r w:rsidRPr="004A0CA1">
              <w:t xml:space="preserve">Inventory Management </w:t>
            </w:r>
          </w:p>
        </w:tc>
      </w:tr>
      <w:tr w:rsidR="001A3EB5" w:rsidRPr="004A0CA1" w14:paraId="7233AC66" w14:textId="77777777" w:rsidTr="001A3EB5">
        <w:tc>
          <w:tcPr>
            <w:tcW w:w="2515" w:type="dxa"/>
          </w:tcPr>
          <w:p w14:paraId="4C82DF2E" w14:textId="750373EB" w:rsidR="001A3EB5" w:rsidRPr="004A0CA1" w:rsidRDefault="001A3EB5" w:rsidP="001A3EB5">
            <w:r w:rsidRPr="004A0CA1">
              <w:t>D365 F &amp; O</w:t>
            </w:r>
          </w:p>
        </w:tc>
        <w:tc>
          <w:tcPr>
            <w:tcW w:w="6835" w:type="dxa"/>
          </w:tcPr>
          <w:p w14:paraId="53B8C392" w14:textId="051AA5B6" w:rsidR="001A3EB5" w:rsidRPr="004A0CA1" w:rsidRDefault="001A3EB5" w:rsidP="001A3EB5">
            <w:r w:rsidRPr="004A0CA1">
              <w:t xml:space="preserve">Procurement and Sourcing </w:t>
            </w:r>
            <w:r w:rsidRPr="004A0CA1">
              <w:t xml:space="preserve"> </w:t>
            </w:r>
          </w:p>
        </w:tc>
      </w:tr>
      <w:tr w:rsidR="001A3EB5" w:rsidRPr="004A0CA1" w14:paraId="2284017E" w14:textId="77777777" w:rsidTr="001A3EB5">
        <w:tc>
          <w:tcPr>
            <w:tcW w:w="2515" w:type="dxa"/>
          </w:tcPr>
          <w:p w14:paraId="69C38CAF" w14:textId="58BE4991" w:rsidR="001A3EB5" w:rsidRPr="004A0CA1" w:rsidRDefault="001A3EB5" w:rsidP="001A3EB5">
            <w:r w:rsidRPr="004A0CA1">
              <w:t>D365 F &amp; O</w:t>
            </w:r>
          </w:p>
        </w:tc>
        <w:tc>
          <w:tcPr>
            <w:tcW w:w="6835" w:type="dxa"/>
          </w:tcPr>
          <w:p w14:paraId="0DF8F2B7" w14:textId="4D2662A9" w:rsidR="001A3EB5" w:rsidRPr="004A0CA1" w:rsidRDefault="001A3EB5" w:rsidP="001A3EB5">
            <w:r w:rsidRPr="004A0CA1">
              <w:t xml:space="preserve">Production Management </w:t>
            </w:r>
            <w:r w:rsidRPr="004A0CA1">
              <w:t xml:space="preserve"> </w:t>
            </w:r>
          </w:p>
        </w:tc>
      </w:tr>
      <w:tr w:rsidR="001A3EB5" w:rsidRPr="004A0CA1" w14:paraId="4D4E7043" w14:textId="77777777" w:rsidTr="001A3EB5">
        <w:tc>
          <w:tcPr>
            <w:tcW w:w="2515" w:type="dxa"/>
          </w:tcPr>
          <w:p w14:paraId="66C86E78" w14:textId="3B47B3DB" w:rsidR="001A3EB5" w:rsidRPr="004A0CA1" w:rsidRDefault="001A3EB5" w:rsidP="001A3EB5">
            <w:r w:rsidRPr="004A0CA1">
              <w:t>D365 F &amp; O</w:t>
            </w:r>
          </w:p>
        </w:tc>
        <w:tc>
          <w:tcPr>
            <w:tcW w:w="6835" w:type="dxa"/>
          </w:tcPr>
          <w:p w14:paraId="3242F219" w14:textId="253F0FFD" w:rsidR="001A3EB5" w:rsidRPr="004A0CA1" w:rsidRDefault="001A3EB5" w:rsidP="001A3EB5">
            <w:r w:rsidRPr="004A0CA1">
              <w:t>Quality Management</w:t>
            </w:r>
            <w:r w:rsidRPr="004A0CA1">
              <w:t xml:space="preserve"> </w:t>
            </w:r>
          </w:p>
        </w:tc>
      </w:tr>
    </w:tbl>
    <w:p w14:paraId="19AA98A2" w14:textId="3D21334E" w:rsidR="00237234" w:rsidRPr="004A0CA1" w:rsidRDefault="00237234" w:rsidP="00237234">
      <w:pPr>
        <w:rPr>
          <w:color w:val="FF0000"/>
        </w:rPr>
      </w:pPr>
    </w:p>
    <w:p w14:paraId="734BBEEF" w14:textId="181C0CA4" w:rsidR="00C43DFB" w:rsidRPr="004A0CA1" w:rsidRDefault="00C43DFB" w:rsidP="00477077">
      <w:pPr>
        <w:rPr>
          <w:color w:val="FF0000"/>
        </w:rPr>
      </w:pPr>
    </w:p>
    <w:p w14:paraId="3BE8C173" w14:textId="77777777" w:rsidR="00BC1858" w:rsidRPr="004A0CA1" w:rsidRDefault="00BC1858" w:rsidP="00477077">
      <w:pPr>
        <w:rPr>
          <w:i/>
          <w:iCs/>
        </w:rPr>
      </w:pPr>
      <w:r w:rsidRPr="004A0CA1">
        <w:rPr>
          <w:i/>
          <w:iCs/>
        </w:rPr>
        <w:t>[</w:t>
      </w:r>
      <w:r w:rsidR="003276F7" w:rsidRPr="004A0CA1">
        <w:rPr>
          <w:i/>
          <w:iCs/>
          <w:vertAlign w:val="superscript"/>
        </w:rPr>
        <w:t>1</w:t>
      </w:r>
      <w:r w:rsidR="004E0FD1" w:rsidRPr="004A0CA1">
        <w:rPr>
          <w:i/>
          <w:iCs/>
        </w:rPr>
        <w:t>WARNING</w:t>
      </w:r>
      <w:r w:rsidR="003276F7" w:rsidRPr="004A0CA1">
        <w:rPr>
          <w:i/>
          <w:iCs/>
        </w:rPr>
        <w:t xml:space="preserve">: You can add these later, but the original </w:t>
      </w:r>
      <w:r w:rsidR="00352A3D" w:rsidRPr="004A0CA1">
        <w:rPr>
          <w:i/>
          <w:iCs/>
        </w:rPr>
        <w:t xml:space="preserve">value </w:t>
      </w:r>
      <w:r w:rsidR="003276F7" w:rsidRPr="004A0CA1">
        <w:rPr>
          <w:i/>
          <w:iCs/>
        </w:rPr>
        <w:t xml:space="preserve">cannot </w:t>
      </w:r>
      <w:proofErr w:type="gramStart"/>
      <w:r w:rsidR="003276F7" w:rsidRPr="004A0CA1">
        <w:rPr>
          <w:i/>
          <w:iCs/>
        </w:rPr>
        <w:t>be changed</w:t>
      </w:r>
      <w:proofErr w:type="gramEnd"/>
      <w:r w:rsidR="003276F7" w:rsidRPr="004A0CA1">
        <w:rPr>
          <w:i/>
          <w:iCs/>
        </w:rPr>
        <w:t>.</w:t>
      </w:r>
      <w:r w:rsidRPr="004A0CA1">
        <w:rPr>
          <w:i/>
          <w:iCs/>
        </w:rPr>
        <w:t>]</w:t>
      </w:r>
    </w:p>
    <w:p w14:paraId="6B521E89" w14:textId="77777777" w:rsidR="003276F7" w:rsidRPr="004A0CA1" w:rsidRDefault="00BC1858" w:rsidP="00477077">
      <w:pPr>
        <w:rPr>
          <w:i/>
          <w:iCs/>
        </w:rPr>
      </w:pPr>
      <w:r w:rsidRPr="004A0CA1">
        <w:rPr>
          <w:i/>
          <w:iCs/>
        </w:rPr>
        <w:t>[</w:t>
      </w:r>
      <w:r w:rsidR="003276F7" w:rsidRPr="004A0CA1">
        <w:rPr>
          <w:i/>
          <w:iCs/>
          <w:vertAlign w:val="superscript"/>
        </w:rPr>
        <w:t>2</w:t>
      </w:r>
      <w:r w:rsidR="003276F7" w:rsidRPr="004A0CA1">
        <w:rPr>
          <w:i/>
          <w:iCs/>
        </w:rPr>
        <w:t xml:space="preserve">CAUTION: This configuration cannot </w:t>
      </w:r>
      <w:proofErr w:type="gramStart"/>
      <w:r w:rsidR="003276F7" w:rsidRPr="004A0CA1">
        <w:rPr>
          <w:i/>
          <w:iCs/>
        </w:rPr>
        <w:t>be changed</w:t>
      </w:r>
      <w:proofErr w:type="gramEnd"/>
      <w:r w:rsidR="003276F7" w:rsidRPr="004A0CA1">
        <w:rPr>
          <w:i/>
          <w:iCs/>
        </w:rPr>
        <w:t xml:space="preserve"> after transactions exist</w:t>
      </w:r>
      <w:proofErr w:type="gramStart"/>
      <w:r w:rsidR="003276F7" w:rsidRPr="004A0CA1">
        <w:rPr>
          <w:i/>
          <w:iCs/>
        </w:rPr>
        <w:t xml:space="preserve">. </w:t>
      </w:r>
      <w:r w:rsidRPr="004A0CA1">
        <w:rPr>
          <w:i/>
          <w:iCs/>
        </w:rPr>
        <w:t>]</w:t>
      </w:r>
      <w:proofErr w:type="gramEnd"/>
    </w:p>
    <w:p w14:paraId="486A4BBB" w14:textId="77777777" w:rsidR="0093530A" w:rsidRPr="004A0CA1" w:rsidRDefault="0093530A" w:rsidP="007C6052">
      <w:pPr>
        <w:pStyle w:val="Heading2"/>
      </w:pPr>
      <w:r w:rsidRPr="004A0CA1">
        <w:t>Next steps</w:t>
      </w:r>
    </w:p>
    <w:p w14:paraId="30E81662" w14:textId="415F6210" w:rsidR="00BC1858" w:rsidRPr="004A0CA1" w:rsidRDefault="005836DB" w:rsidP="00BC1858">
      <w:pPr>
        <w:rPr>
          <w:color w:val="FF0000"/>
        </w:rPr>
      </w:pPr>
      <w:r w:rsidRPr="004A0CA1">
        <w:rPr>
          <w:color w:val="FF0000"/>
        </w:rPr>
        <w:t xml:space="preserve"> </w:t>
      </w:r>
    </w:p>
    <w:p w14:paraId="52AF7216" w14:textId="6A284582" w:rsidR="00C97963" w:rsidRPr="004A0CA1" w:rsidRDefault="00C97963" w:rsidP="00C97963">
      <w:r w:rsidRPr="004A0CA1">
        <w:t xml:space="preserve">If you </w:t>
      </w:r>
      <w:r w:rsidR="00FA7124" w:rsidRPr="004A0CA1">
        <w:t>want</w:t>
      </w:r>
      <w:r w:rsidRPr="004A0CA1">
        <w:t xml:space="preserve"> to implement Dynamics 365 solutions to assist with your </w:t>
      </w:r>
      <w:r w:rsidR="002668F3" w:rsidRPr="004A0CA1">
        <w:t xml:space="preserve">Automatic Transfer of Quality Module Test Results to Inventory Module to Item Batch Attribute </w:t>
      </w:r>
      <w:proofErr w:type="gramStart"/>
      <w:r w:rsidR="004A0CA1" w:rsidRPr="004A0CA1">
        <w:t>Values ,</w:t>
      </w:r>
      <w:proofErr w:type="gramEnd"/>
      <w:r w:rsidRPr="004A0CA1">
        <w:t xml:space="preserve"> you can use the following resources and steps to learn more.</w:t>
      </w:r>
      <w:r w:rsidR="00FA7124" w:rsidRPr="004A0CA1">
        <w:rPr>
          <w:rFonts w:ascii="Segoe UI" w:hAnsi="Segoe UI" w:cs="Segoe UI"/>
          <w:color w:val="161616"/>
          <w:shd w:val="clear" w:color="auto" w:fill="FFFFFF"/>
        </w:rPr>
        <w:t xml:space="preserve"> </w:t>
      </w:r>
      <w:r w:rsidR="00FA7124" w:rsidRPr="004A0CA1">
        <w:t xml:space="preserve">(Links are </w:t>
      </w:r>
      <w:proofErr w:type="gramStart"/>
      <w:r w:rsidR="00FA7124" w:rsidRPr="004A0CA1">
        <w:t>added, when</w:t>
      </w:r>
      <w:proofErr w:type="gramEnd"/>
      <w:r w:rsidR="00FA7124" w:rsidRPr="004A0CA1">
        <w:t xml:space="preserve"> the articles are ready.)</w:t>
      </w:r>
    </w:p>
    <w:p w14:paraId="2EF25704" w14:textId="6A4562C5" w:rsidR="002668F3" w:rsidRPr="004A0CA1" w:rsidRDefault="002668F3" w:rsidP="002668F3">
      <w:pPr>
        <w:pStyle w:val="ListParagraph"/>
        <w:numPr>
          <w:ilvl w:val="0"/>
          <w:numId w:val="19"/>
        </w:numPr>
      </w:pPr>
      <w:r w:rsidRPr="004A0CA1">
        <w:lastRenderedPageBreak/>
        <w:t>Automatic Transfer of Quality Module Test Results to Inventory Module to Item Batch Attribute Values</w:t>
      </w:r>
    </w:p>
    <w:p w14:paraId="2FB89095" w14:textId="681FEFD2" w:rsidR="00C97963" w:rsidRPr="004A0CA1" w:rsidRDefault="00F77ED6" w:rsidP="00F84209">
      <w:pPr>
        <w:pStyle w:val="ListParagraph"/>
        <w:numPr>
          <w:ilvl w:val="0"/>
          <w:numId w:val="19"/>
        </w:numPr>
      </w:pPr>
      <w:hyperlink r:id="rId13" w:history="1">
        <w:r w:rsidRPr="004A0CA1">
          <w:t>https://learn.microsoft.com/en-us/dynamics365/supply-chain/inventory/quality-orders</w:t>
        </w:r>
      </w:hyperlink>
      <w:r w:rsidRPr="004A0CA1">
        <w:t xml:space="preserve">   </w:t>
      </w:r>
    </w:p>
    <w:p w14:paraId="6D23BE20" w14:textId="3B26F85A" w:rsidR="00F77ED6" w:rsidRPr="004A0CA1" w:rsidRDefault="00F77ED6" w:rsidP="00F84209">
      <w:pPr>
        <w:pStyle w:val="ListParagraph"/>
        <w:numPr>
          <w:ilvl w:val="0"/>
          <w:numId w:val="19"/>
        </w:numPr>
      </w:pPr>
      <w:r w:rsidRPr="004A0CA1">
        <w:t>https://learn.microsoft.com/en-us/dynamics365/supply-chain/pim/tasks/create-batch-attributes-product</w:t>
      </w:r>
    </w:p>
    <w:p w14:paraId="1EB094CA" w14:textId="24030D41" w:rsidR="0069138A" w:rsidRPr="004A0CA1" w:rsidRDefault="00F77ED6" w:rsidP="00197341">
      <w:pPr>
        <w:pStyle w:val="Heading2"/>
      </w:pPr>
      <w:r w:rsidRPr="004A0CA1">
        <w:t>/</w:t>
      </w:r>
      <w:r w:rsidR="0069138A" w:rsidRPr="004A0CA1">
        <w:t>Related patterns</w:t>
      </w:r>
    </w:p>
    <w:p w14:paraId="7748D847" w14:textId="0D22D18E" w:rsidR="00BC1858" w:rsidRPr="004A0CA1" w:rsidRDefault="005836DB" w:rsidP="0069138A">
      <w:pPr>
        <w:rPr>
          <w:color w:val="FF0000"/>
          <w:shd w:val="clear" w:color="auto" w:fill="FFFFFF"/>
        </w:rPr>
      </w:pPr>
      <w:r w:rsidRPr="004A0CA1">
        <w:rPr>
          <w:color w:val="FF0000"/>
          <w:shd w:val="clear" w:color="auto" w:fill="FFFFFF"/>
        </w:rPr>
        <w:t xml:space="preserve"> </w:t>
      </w:r>
    </w:p>
    <w:p w14:paraId="7220046E" w14:textId="77777777" w:rsidR="0093530A" w:rsidRPr="004A0CA1" w:rsidRDefault="0093530A" w:rsidP="00197341">
      <w:pPr>
        <w:pStyle w:val="Heading2"/>
      </w:pPr>
      <w:r w:rsidRPr="004A0CA1">
        <w:t>Related resources</w:t>
      </w:r>
    </w:p>
    <w:p w14:paraId="5156F243" w14:textId="75AE5214" w:rsidR="00BC1858" w:rsidRPr="004A0CA1" w:rsidRDefault="005836DB" w:rsidP="00311BC7">
      <w:pPr>
        <w:rPr>
          <w:color w:val="FF0000"/>
        </w:rPr>
      </w:pPr>
      <w:bookmarkStart w:id="3" w:name="_Hlk132024125"/>
      <w:r w:rsidRPr="004A0CA1">
        <w:rPr>
          <w:color w:val="FF0000"/>
        </w:rPr>
        <w:t xml:space="preserve"> </w:t>
      </w:r>
    </w:p>
    <w:bookmarkEnd w:id="3"/>
    <w:p w14:paraId="0F98C963" w14:textId="57995503" w:rsidR="00311BC7" w:rsidRPr="004A0CA1" w:rsidRDefault="00311BC7" w:rsidP="00311BC7">
      <w:r w:rsidRPr="004A0CA1">
        <w:t xml:space="preserve">You can use the following resources to learn more about the </w:t>
      </w:r>
      <w:r w:rsidR="00F77ED6" w:rsidRPr="004A0CA1">
        <w:t xml:space="preserve">Automatic Transfer of Quality Module Test Results to Inventory Module to Item Batch Attribute </w:t>
      </w:r>
      <w:proofErr w:type="gramStart"/>
      <w:r w:rsidR="00F77ED6" w:rsidRPr="004A0CA1">
        <w:t xml:space="preserve">Values </w:t>
      </w:r>
      <w:r w:rsidR="005B131D" w:rsidRPr="004A0CA1">
        <w:t xml:space="preserve"> </w:t>
      </w:r>
      <w:r w:rsidRPr="004A0CA1">
        <w:t>process</w:t>
      </w:r>
      <w:proofErr w:type="gramEnd"/>
      <w:r w:rsidRPr="004A0CA1">
        <w:t xml:space="preserve"> in Dynamics 365.</w:t>
      </w:r>
    </w:p>
    <w:p w14:paraId="634707A0" w14:textId="77777777" w:rsidR="00F77ED6" w:rsidRPr="004A0CA1" w:rsidRDefault="00F77ED6" w:rsidP="00F77ED6">
      <w:pPr>
        <w:pStyle w:val="ListParagraph"/>
        <w:numPr>
          <w:ilvl w:val="0"/>
          <w:numId w:val="24"/>
        </w:numPr>
      </w:pPr>
      <w:hyperlink r:id="rId14" w:history="1">
        <w:r w:rsidRPr="004A0CA1">
          <w:t>https://learn.microsoft.com/en-us/dynamics365/supply-chain/inventory/quality-orders</w:t>
        </w:r>
      </w:hyperlink>
      <w:r w:rsidRPr="004A0CA1">
        <w:t xml:space="preserve">   </w:t>
      </w:r>
    </w:p>
    <w:p w14:paraId="36FC6782" w14:textId="77777777" w:rsidR="00F77ED6" w:rsidRPr="004A0CA1" w:rsidRDefault="00F77ED6" w:rsidP="00F77ED6">
      <w:pPr>
        <w:pStyle w:val="ListParagraph"/>
        <w:numPr>
          <w:ilvl w:val="0"/>
          <w:numId w:val="24"/>
        </w:numPr>
      </w:pPr>
      <w:r w:rsidRPr="004A0CA1">
        <w:t>https://learn.microsoft.com/en-us/dynamics365/supply-chain/pim/tasks/create-batch-attributes-product</w:t>
      </w:r>
    </w:p>
    <w:p w14:paraId="00CEE579" w14:textId="77777777" w:rsidR="00197341" w:rsidRPr="004A0CA1" w:rsidRDefault="00197341" w:rsidP="00197341">
      <w:pPr>
        <w:pStyle w:val="Heading2"/>
      </w:pPr>
      <w:r w:rsidRPr="004A0CA1">
        <w:t>Tags</w:t>
      </w:r>
    </w:p>
    <w:p w14:paraId="46C1F2DE" w14:textId="7EA03A7D" w:rsidR="00F9733D" w:rsidRPr="004A0CA1" w:rsidRDefault="005836DB" w:rsidP="00F9733D">
      <w:bookmarkStart w:id="4" w:name="_Hlk132024109"/>
      <w:r w:rsidRPr="004A0CA1">
        <w:rPr>
          <w:color w:val="FF0000"/>
        </w:rPr>
        <w:t xml:space="preserve"> </w:t>
      </w:r>
      <w:bookmarkEnd w:id="4"/>
      <w:r w:rsidR="00F9733D" w:rsidRPr="004A0CA1">
        <w:t>Industries: Agriculture (01-09), Mining (10-14), Manufacturing (20-39)</w:t>
      </w:r>
      <w:proofErr w:type="gramStart"/>
      <w:r w:rsidR="00F9733D" w:rsidRPr="004A0CA1">
        <w:t>, ,</w:t>
      </w:r>
      <w:proofErr w:type="gramEnd"/>
      <w:r w:rsidR="00F9733D" w:rsidRPr="004A0CA1">
        <w:t xml:space="preserve"> Retail Trade (52-59), Finance, Insurance, </w:t>
      </w:r>
    </w:p>
    <w:p w14:paraId="198EFDBD" w14:textId="105AB38A" w:rsidR="00F9733D" w:rsidRPr="004A0CA1" w:rsidRDefault="00F9733D" w:rsidP="00F9733D">
      <w:r w:rsidRPr="004A0CA1">
        <w:t>Stakeholders: Accounts payable, Accounts receivable, Administrative, Finance, Human Resources, IT, Operations, Production, Purchasing, Sales, Warehouse</w:t>
      </w:r>
    </w:p>
    <w:p w14:paraId="1DA8F79B" w14:textId="44D25BFB" w:rsidR="00F9733D" w:rsidRPr="004A0CA1" w:rsidRDefault="00F9733D" w:rsidP="00F9733D">
      <w:r w:rsidRPr="004A0CA1">
        <w:t xml:space="preserve">Products: </w:t>
      </w:r>
      <w:r w:rsidR="00F77ED6" w:rsidRPr="004A0CA1">
        <w:t xml:space="preserve"> </w:t>
      </w:r>
      <w:r w:rsidRPr="004A0CA1">
        <w:t xml:space="preserve"> Dynamics 365 </w:t>
      </w:r>
      <w:r w:rsidR="004A0CA1" w:rsidRPr="004A0CA1">
        <w:t>Finance Dynamics</w:t>
      </w:r>
      <w:r w:rsidRPr="004A0CA1">
        <w:t xml:space="preserve"> 365 Supply Chain Management</w:t>
      </w:r>
    </w:p>
    <w:p w14:paraId="762FB4C5" w14:textId="77777777" w:rsidR="00F9733D" w:rsidRPr="004A0CA1" w:rsidRDefault="00F9733D" w:rsidP="00F9733D">
      <w:pPr>
        <w:pStyle w:val="Heading2"/>
      </w:pPr>
      <w:r w:rsidRPr="004A0CA1">
        <w:t>Contributors</w:t>
      </w:r>
    </w:p>
    <w:p w14:paraId="17D5A659" w14:textId="259D0DEC" w:rsidR="00F9733D" w:rsidRPr="004A0CA1" w:rsidRDefault="00F9733D" w:rsidP="00F9733D">
      <w:pPr>
        <w:rPr>
          <w:i/>
          <w:iCs/>
        </w:rPr>
      </w:pPr>
      <w:proofErr w:type="gramStart"/>
      <w:r w:rsidRPr="004A0CA1">
        <w:rPr>
          <w:i/>
          <w:iCs/>
        </w:rPr>
        <w:t>This article is maintained by Microsoft</w:t>
      </w:r>
      <w:proofErr w:type="gramEnd"/>
      <w:r w:rsidRPr="004A0CA1">
        <w:rPr>
          <w:i/>
          <w:iCs/>
        </w:rPr>
        <w:t xml:space="preserve">. </w:t>
      </w:r>
      <w:proofErr w:type="gramStart"/>
      <w:r w:rsidRPr="004A0CA1">
        <w:rPr>
          <w:i/>
          <w:iCs/>
        </w:rPr>
        <w:t>It was originally written by the following contributors</w:t>
      </w:r>
      <w:proofErr w:type="gramEnd"/>
      <w:r w:rsidRPr="004A0CA1">
        <w:rPr>
          <w:i/>
          <w:iCs/>
        </w:rPr>
        <w:t>.</w:t>
      </w:r>
    </w:p>
    <w:p w14:paraId="20D9689E" w14:textId="152BE39D" w:rsidR="00D93AC3" w:rsidRPr="004A0CA1" w:rsidRDefault="00F9733D" w:rsidP="00F9733D">
      <w:pPr>
        <w:rPr>
          <w:color w:val="FF0000"/>
        </w:rPr>
      </w:pPr>
      <w:r w:rsidRPr="004A0CA1">
        <w:t>Principal author:</w:t>
      </w:r>
      <w:r w:rsidR="005836DB" w:rsidRPr="004A0CA1">
        <w:rPr>
          <w:color w:val="FF0000"/>
        </w:rPr>
        <w:t xml:space="preserve"> </w:t>
      </w:r>
    </w:p>
    <w:p w14:paraId="4F8F4499" w14:textId="67301091" w:rsidR="00D93AC3" w:rsidRPr="004A0CA1" w:rsidRDefault="00F9733D" w:rsidP="00F77ED6">
      <w:pPr>
        <w:pStyle w:val="ListParagraph"/>
        <w:numPr>
          <w:ilvl w:val="0"/>
          <w:numId w:val="20"/>
        </w:numPr>
      </w:pPr>
      <w:r w:rsidRPr="004A0CA1">
        <w:t>[</w:t>
      </w:r>
      <w:r w:rsidR="00F77ED6" w:rsidRPr="004A0CA1">
        <w:t>Mohammed Raffe Samathu</w:t>
      </w:r>
      <w:r w:rsidRPr="004A0CA1">
        <w:t>](</w:t>
      </w:r>
      <w:r w:rsidR="00F77ED6" w:rsidRPr="004A0CA1">
        <w:t xml:space="preserve"> </w:t>
      </w:r>
      <w:hyperlink r:id="rId15" w:tgtFrame="_blank" w:history="1">
        <w:r w:rsidR="00F77ED6" w:rsidRPr="004A0CA1">
          <w:rPr>
            <w:rStyle w:val="Hyperlink"/>
            <w:b/>
            <w:bCs/>
          </w:rPr>
          <w:t>https://www.linkedin.com/in/raffe-m-s-8967a7291</w:t>
        </w:r>
      </w:hyperlink>
      <w:r w:rsidRPr="004A0CA1">
        <w:t xml:space="preserve">) | </w:t>
      </w:r>
      <w:r w:rsidR="00F77ED6" w:rsidRPr="004A0CA1">
        <w:t>Industry Principal Consultant</w:t>
      </w:r>
      <w:r w:rsidRPr="004A0CA1">
        <w:t xml:space="preserve">  </w:t>
      </w:r>
    </w:p>
    <w:p w14:paraId="46477B32" w14:textId="6C139928" w:rsidR="00D93AC3" w:rsidRPr="004A0CA1" w:rsidRDefault="00D93AC3" w:rsidP="00F9733D">
      <w:pPr>
        <w:pStyle w:val="ListParagraph"/>
        <w:numPr>
          <w:ilvl w:val="0"/>
          <w:numId w:val="20"/>
        </w:numPr>
      </w:pPr>
      <w:r w:rsidRPr="004A0CA1">
        <w:t>[</w:t>
      </w:r>
      <w:r w:rsidR="00F77ED6" w:rsidRPr="004A0CA1">
        <w:t xml:space="preserve">Infosys </w:t>
      </w:r>
      <w:r w:rsidRPr="004A0CA1">
        <w:t>](</w:t>
      </w:r>
      <w:r w:rsidR="00F77ED6" w:rsidRPr="004A0CA1">
        <w:t xml:space="preserve"> </w:t>
      </w:r>
      <w:hyperlink r:id="rId16" w:history="1">
        <w:r w:rsidR="00F77ED6" w:rsidRPr="004A0CA1">
          <w:rPr>
            <w:rStyle w:val="Hyperlink"/>
          </w:rPr>
          <w:t>https://www.infosys.com/services/microsoft-dynamics.html</w:t>
        </w:r>
      </w:hyperlink>
      <w:r w:rsidR="00F77ED6" w:rsidRPr="004A0CA1">
        <w:t xml:space="preserve"> </w:t>
      </w:r>
      <w:r w:rsidRPr="004A0CA1">
        <w:t>) | [</w:t>
      </w:r>
      <w:r w:rsidR="00F77ED6" w:rsidRPr="004A0CA1">
        <w:t>premier Global Systems Integrator (GSI) partner</w:t>
      </w:r>
      <w:r w:rsidRPr="004A0CA1">
        <w:t>]</w:t>
      </w:r>
    </w:p>
    <w:p w14:paraId="3F4E104B" w14:textId="77777777" w:rsidR="00F9733D" w:rsidRPr="004A0CA1" w:rsidRDefault="00F9733D" w:rsidP="00F9733D">
      <w:r w:rsidRPr="004A0CA1">
        <w:t>Other contributors:</w:t>
      </w:r>
    </w:p>
    <w:p w14:paraId="72F5FFC3" w14:textId="48910601" w:rsidR="00D93AC3" w:rsidRDefault="00F77ED6" w:rsidP="00D93AC3">
      <w:r w:rsidRPr="004A0CA1">
        <w:t>None</w:t>
      </w:r>
    </w:p>
    <w:p w14:paraId="6261BF45" w14:textId="77777777" w:rsidR="00F9733D" w:rsidRDefault="00F9733D" w:rsidP="00F9733D"/>
    <w:p w14:paraId="5AF39567" w14:textId="77777777" w:rsidR="00197341" w:rsidRPr="0093530A" w:rsidRDefault="00197341" w:rsidP="00F9733D"/>
    <w:sectPr w:rsidR="00197341" w:rsidRPr="00935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28DF"/>
    <w:multiLevelType w:val="hybridMultilevel"/>
    <w:tmpl w:val="653E9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C06DD"/>
    <w:multiLevelType w:val="hybridMultilevel"/>
    <w:tmpl w:val="63703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495D"/>
    <w:multiLevelType w:val="hybridMultilevel"/>
    <w:tmpl w:val="B15A4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B2773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A11DA"/>
    <w:multiLevelType w:val="hybridMultilevel"/>
    <w:tmpl w:val="3612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2383A"/>
    <w:multiLevelType w:val="hybridMultilevel"/>
    <w:tmpl w:val="8AEE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3651D"/>
    <w:multiLevelType w:val="hybridMultilevel"/>
    <w:tmpl w:val="56989C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8A0656"/>
    <w:multiLevelType w:val="hybridMultilevel"/>
    <w:tmpl w:val="8B9C7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C56A2"/>
    <w:multiLevelType w:val="hybridMultilevel"/>
    <w:tmpl w:val="56989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C11EB"/>
    <w:multiLevelType w:val="hybridMultilevel"/>
    <w:tmpl w:val="E6CCAF72"/>
    <w:lvl w:ilvl="0" w:tplc="7AF68F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E8437E"/>
    <w:multiLevelType w:val="hybridMultilevel"/>
    <w:tmpl w:val="40068B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72398"/>
    <w:multiLevelType w:val="hybridMultilevel"/>
    <w:tmpl w:val="4BD21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C87E25"/>
    <w:multiLevelType w:val="hybridMultilevel"/>
    <w:tmpl w:val="D5CEC6D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4F1E7E77"/>
    <w:multiLevelType w:val="hybridMultilevel"/>
    <w:tmpl w:val="BB6A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D83F32"/>
    <w:multiLevelType w:val="multilevel"/>
    <w:tmpl w:val="3D2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334FB"/>
    <w:multiLevelType w:val="hybridMultilevel"/>
    <w:tmpl w:val="ED04382A"/>
    <w:lvl w:ilvl="0" w:tplc="7C14AA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52D3"/>
    <w:multiLevelType w:val="hybridMultilevel"/>
    <w:tmpl w:val="3F1A1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8B4730"/>
    <w:multiLevelType w:val="hybridMultilevel"/>
    <w:tmpl w:val="E3E42E14"/>
    <w:lvl w:ilvl="0" w:tplc="8B0002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DE5CE9"/>
    <w:multiLevelType w:val="hybridMultilevel"/>
    <w:tmpl w:val="5A9A3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E23ECE"/>
    <w:multiLevelType w:val="hybridMultilevel"/>
    <w:tmpl w:val="3D7C2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872B41"/>
    <w:multiLevelType w:val="multilevel"/>
    <w:tmpl w:val="3340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AC2566"/>
    <w:multiLevelType w:val="hybridMultilevel"/>
    <w:tmpl w:val="350C8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3223C4"/>
    <w:multiLevelType w:val="hybridMultilevel"/>
    <w:tmpl w:val="BEB25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BC1447"/>
    <w:multiLevelType w:val="hybridMultilevel"/>
    <w:tmpl w:val="176CE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8B26F6"/>
    <w:multiLevelType w:val="hybridMultilevel"/>
    <w:tmpl w:val="B04A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913119">
    <w:abstractNumId w:val="23"/>
  </w:num>
  <w:num w:numId="2" w16cid:durableId="187722703">
    <w:abstractNumId w:val="8"/>
  </w:num>
  <w:num w:numId="3" w16cid:durableId="2142914081">
    <w:abstractNumId w:val="1"/>
  </w:num>
  <w:num w:numId="4" w16cid:durableId="1423839791">
    <w:abstractNumId w:val="18"/>
  </w:num>
  <w:num w:numId="5" w16cid:durableId="1151100602">
    <w:abstractNumId w:val="16"/>
  </w:num>
  <w:num w:numId="6" w16cid:durableId="730466931">
    <w:abstractNumId w:val="2"/>
  </w:num>
  <w:num w:numId="7" w16cid:durableId="1588803389">
    <w:abstractNumId w:val="21"/>
  </w:num>
  <w:num w:numId="8" w16cid:durableId="373702207">
    <w:abstractNumId w:val="14"/>
  </w:num>
  <w:num w:numId="9" w16cid:durableId="1875969154">
    <w:abstractNumId w:val="20"/>
  </w:num>
  <w:num w:numId="10" w16cid:durableId="941650326">
    <w:abstractNumId w:val="15"/>
  </w:num>
  <w:num w:numId="11" w16cid:durableId="134026061">
    <w:abstractNumId w:val="9"/>
  </w:num>
  <w:num w:numId="12" w16cid:durableId="33163921">
    <w:abstractNumId w:val="0"/>
  </w:num>
  <w:num w:numId="13" w16cid:durableId="1088770382">
    <w:abstractNumId w:val="19"/>
  </w:num>
  <w:num w:numId="14" w16cid:durableId="1699742109">
    <w:abstractNumId w:val="13"/>
  </w:num>
  <w:num w:numId="15" w16cid:durableId="720519146">
    <w:abstractNumId w:val="3"/>
  </w:num>
  <w:num w:numId="16" w16cid:durableId="1560677245">
    <w:abstractNumId w:val="22"/>
  </w:num>
  <w:num w:numId="17" w16cid:durableId="928392852">
    <w:abstractNumId w:val="12"/>
  </w:num>
  <w:num w:numId="18" w16cid:durableId="459685756">
    <w:abstractNumId w:val="4"/>
  </w:num>
  <w:num w:numId="19" w16cid:durableId="1259828289">
    <w:abstractNumId w:val="7"/>
  </w:num>
  <w:num w:numId="20" w16cid:durableId="2025477457">
    <w:abstractNumId w:val="11"/>
  </w:num>
  <w:num w:numId="21" w16cid:durableId="1656294815">
    <w:abstractNumId w:val="10"/>
  </w:num>
  <w:num w:numId="22" w16cid:durableId="1694455075">
    <w:abstractNumId w:val="17"/>
  </w:num>
  <w:num w:numId="23" w16cid:durableId="1863083863">
    <w:abstractNumId w:val="6"/>
  </w:num>
  <w:num w:numId="24" w16cid:durableId="1281838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43"/>
    <w:rsid w:val="00011A62"/>
    <w:rsid w:val="00056B49"/>
    <w:rsid w:val="000C1465"/>
    <w:rsid w:val="000E5916"/>
    <w:rsid w:val="001729BF"/>
    <w:rsid w:val="001808A6"/>
    <w:rsid w:val="00197341"/>
    <w:rsid w:val="001A3EB5"/>
    <w:rsid w:val="001C7B6E"/>
    <w:rsid w:val="00237234"/>
    <w:rsid w:val="002668F3"/>
    <w:rsid w:val="002D34D1"/>
    <w:rsid w:val="00311BC7"/>
    <w:rsid w:val="003276F7"/>
    <w:rsid w:val="003356E2"/>
    <w:rsid w:val="00335B63"/>
    <w:rsid w:val="00350859"/>
    <w:rsid w:val="00352A3D"/>
    <w:rsid w:val="003960E6"/>
    <w:rsid w:val="0045458E"/>
    <w:rsid w:val="00477077"/>
    <w:rsid w:val="004A0CA1"/>
    <w:rsid w:val="004E0FD1"/>
    <w:rsid w:val="00522DB8"/>
    <w:rsid w:val="00536461"/>
    <w:rsid w:val="0055422B"/>
    <w:rsid w:val="00554BF3"/>
    <w:rsid w:val="005757A8"/>
    <w:rsid w:val="005836DB"/>
    <w:rsid w:val="005B131D"/>
    <w:rsid w:val="00612346"/>
    <w:rsid w:val="006439C9"/>
    <w:rsid w:val="0069138A"/>
    <w:rsid w:val="006A0F30"/>
    <w:rsid w:val="006F5559"/>
    <w:rsid w:val="00706F13"/>
    <w:rsid w:val="007975A0"/>
    <w:rsid w:val="007A24FC"/>
    <w:rsid w:val="007C6052"/>
    <w:rsid w:val="0093530A"/>
    <w:rsid w:val="00946CE3"/>
    <w:rsid w:val="009518CB"/>
    <w:rsid w:val="00953A17"/>
    <w:rsid w:val="00975243"/>
    <w:rsid w:val="0098577B"/>
    <w:rsid w:val="00A42AD3"/>
    <w:rsid w:val="00A709F4"/>
    <w:rsid w:val="00AA4DBC"/>
    <w:rsid w:val="00B711C3"/>
    <w:rsid w:val="00BA25C3"/>
    <w:rsid w:val="00BC1858"/>
    <w:rsid w:val="00BD2751"/>
    <w:rsid w:val="00BE6FE0"/>
    <w:rsid w:val="00BF4FD8"/>
    <w:rsid w:val="00C30332"/>
    <w:rsid w:val="00C43DFB"/>
    <w:rsid w:val="00C97963"/>
    <w:rsid w:val="00CB6F66"/>
    <w:rsid w:val="00D61638"/>
    <w:rsid w:val="00D93AC3"/>
    <w:rsid w:val="00DA27BA"/>
    <w:rsid w:val="00DE33D6"/>
    <w:rsid w:val="00DE4DE0"/>
    <w:rsid w:val="00E83E53"/>
    <w:rsid w:val="00EA2B48"/>
    <w:rsid w:val="00F4794F"/>
    <w:rsid w:val="00F5424B"/>
    <w:rsid w:val="00F77ED6"/>
    <w:rsid w:val="00F84209"/>
    <w:rsid w:val="00F9733D"/>
    <w:rsid w:val="00FA7124"/>
    <w:rsid w:val="00FB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3A7D"/>
  <w15:chartTrackingRefBased/>
  <w15:docId w15:val="{BDD83282-0C17-47FD-86E0-AF696330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B8"/>
  </w:style>
  <w:style w:type="paragraph" w:styleId="Heading1">
    <w:name w:val="heading 1"/>
    <w:basedOn w:val="Normal"/>
    <w:next w:val="Normal"/>
    <w:link w:val="Heading1Char"/>
    <w:uiPriority w:val="9"/>
    <w:qFormat/>
    <w:rsid w:val="009353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7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0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section">
    <w:name w:val="hljs-section"/>
    <w:basedOn w:val="DefaultParagraphFont"/>
    <w:rsid w:val="0093530A"/>
  </w:style>
  <w:style w:type="character" w:customStyle="1" w:styleId="hljs-emphasis">
    <w:name w:val="hljs-emphasis"/>
    <w:basedOn w:val="DefaultParagraphFont"/>
    <w:rsid w:val="0093530A"/>
  </w:style>
  <w:style w:type="character" w:customStyle="1" w:styleId="hljs-strong">
    <w:name w:val="hljs-strong"/>
    <w:basedOn w:val="DefaultParagraphFont"/>
    <w:rsid w:val="0093530A"/>
  </w:style>
  <w:style w:type="character" w:customStyle="1" w:styleId="hljs-bullet">
    <w:name w:val="hljs-bullet"/>
    <w:basedOn w:val="DefaultParagraphFont"/>
    <w:rsid w:val="0093530A"/>
  </w:style>
  <w:style w:type="character" w:customStyle="1" w:styleId="Heading1Char">
    <w:name w:val="Heading 1 Char"/>
    <w:basedOn w:val="DefaultParagraphFont"/>
    <w:link w:val="Heading1"/>
    <w:uiPriority w:val="9"/>
    <w:rsid w:val="00935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9353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353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353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53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530A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857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C7B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808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7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12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F8420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77077"/>
    <w:rPr>
      <w:color w:val="0000FF"/>
      <w:u w:val="single"/>
    </w:rPr>
  </w:style>
  <w:style w:type="character" w:styleId="SubtleReference">
    <w:name w:val="Subtle Reference"/>
    <w:basedOn w:val="DefaultParagraphFont"/>
    <w:uiPriority w:val="31"/>
    <w:qFormat/>
    <w:rsid w:val="00DA27BA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BF4FD8"/>
    <w:rPr>
      <w:b/>
      <w:bCs/>
    </w:rPr>
  </w:style>
  <w:style w:type="character" w:styleId="Emphasis">
    <w:name w:val="Emphasis"/>
    <w:basedOn w:val="DefaultParagraphFont"/>
    <w:uiPriority w:val="20"/>
    <w:qFormat/>
    <w:rsid w:val="00BF4FD8"/>
    <w:rPr>
      <w:i/>
      <w:iCs/>
    </w:rPr>
  </w:style>
  <w:style w:type="character" w:customStyle="1" w:styleId="cf01">
    <w:name w:val="cf01"/>
    <w:basedOn w:val="DefaultParagraphFont"/>
    <w:rsid w:val="00CB6F66"/>
    <w:rPr>
      <w:rFonts w:ascii="Segoe UI" w:hAnsi="Segoe UI" w:cs="Segoe UI" w:hint="default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93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.microsoft.com/en-us/dynamics365/supply-chain/inventory/quality-orders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fosys.com/services/microsoft-dynamics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www.linkedin.com/public-profile/settings/?lipi=urn%3Ali%3Apage%3Ad_flagship3_profile_self_edit_contact_info%3BaAeHAR5YTaKBlccqbvU5xQ%3D%3D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learn.microsoft.com/en-us/dynamics365/supply-chain/inventory/quality-order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ham\Downloads\L3%20Business%20proces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B8811808024241B942FACDEB4D8CC7" ma:contentTypeVersion="23" ma:contentTypeDescription="Create a new document." ma:contentTypeScope="" ma:versionID="83aee25c22f396a510f34c767108f4af">
  <xsd:schema xmlns:xsd="http://www.w3.org/2001/XMLSchema" xmlns:xs="http://www.w3.org/2001/XMLSchema" xmlns:p="http://schemas.microsoft.com/office/2006/metadata/properties" xmlns:ns1="http://schemas.microsoft.com/sharepoint/v3" xmlns:ns2="1d596d27-e1f6-4226-8984-550c8efea889" xmlns:ns3="a943df03-383b-49cb-84d6-f21e13974dfe" targetNamespace="http://schemas.microsoft.com/office/2006/metadata/properties" ma:root="true" ma:fieldsID="f20e5f97f1a8d1f80445a1d6dac8123f" ns1:_="" ns2:_="" ns3:_="">
    <xsd:import namespace="http://schemas.microsoft.com/sharepoint/v3"/>
    <xsd:import namespace="1d596d27-e1f6-4226-8984-550c8efea889"/>
    <xsd:import namespace="a943df03-383b-49cb-84d6-f21e13974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DocTag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Year" minOccurs="0"/>
                <xsd:element ref="ns2:ProductFamily" minOccurs="0"/>
                <xsd:element ref="ns2:EditingComplete" minOccurs="0"/>
                <xsd:element ref="ns2:UploadedtoYT" minOccurs="0"/>
                <xsd:element ref="ns2:MediaServiceObjectDetectorVersions" minOccurs="0"/>
                <xsd:element ref="ns2:MediaServiceSystemTags" minOccurs="0"/>
                <xsd:element ref="ns2:MSLearn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96d27-e1f6-4226-8984-550c8efea8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ocTags" ma:index="16" nillable="true" ma:displayName="MediaServiceDocTags" ma:hidden="true" ma:internalName="MediaServiceDocTag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Year" ma:index="24" nillable="true" ma:displayName="Year" ma:default="2023" ma:description="Year" ma:format="Dropdown" ma:internalName="Year">
      <xsd:simpleType>
        <xsd:restriction base="dms:Text">
          <xsd:maxLength value="4"/>
        </xsd:restriction>
      </xsd:simpleType>
    </xsd:element>
    <xsd:element name="ProductFamily" ma:index="25" nillable="true" ma:displayName="Product Family" ma:default="Finance &amp; Operations" ma:format="Dropdown" ma:internalName="ProductFamily">
      <xsd:simpleType>
        <xsd:restriction base="dms:Choice">
          <xsd:enumeration value="Customer Engagement"/>
          <xsd:enumeration value="Finance &amp; Operations"/>
          <xsd:enumeration value="Both (F&amp;O and CE)"/>
          <xsd:enumeration value="Power Platform"/>
        </xsd:restriction>
      </xsd:simpleType>
    </xsd:element>
    <xsd:element name="EditingComplete" ma:index="26" nillable="true" ma:displayName="Editing Complete" ma:default="Published" ma:description="status of video" ma:format="Dropdown" ma:internalName="EditingComplete">
      <xsd:simpleType>
        <xsd:restriction base="dms:Choice">
          <xsd:enumeration value="Ready for Edition"/>
          <xsd:enumeration value="In Progress"/>
          <xsd:enumeration value="Editing Complete"/>
          <xsd:enumeration value="Planned TechTalk"/>
          <xsd:enumeration value="Published"/>
        </xsd:restriction>
      </xsd:simpleType>
    </xsd:element>
    <xsd:element name="UploadedtoYT" ma:index="27" nillable="true" ma:displayName="Uploaded to YT" ma:default="1" ma:format="Dropdown" ma:internalName="UploadedtoYT">
      <xsd:simpleType>
        <xsd:restriction base="dms:Boolean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9" nillable="true" ma:displayName="MediaServiceSystemTags" ma:hidden="true" ma:internalName="MediaServiceSystemTags" ma:readOnly="true">
      <xsd:simpleType>
        <xsd:restriction base="dms:Note"/>
      </xsd:simpleType>
    </xsd:element>
    <xsd:element name="MSLearnlink" ma:index="30" nillable="true" ma:displayName="MS Learn link" ma:format="Hyperlink" ma:internalName="MSLearn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3df03-383b-49cb-84d6-f21e13974df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e09bcb8-5357-46d1-992c-4b91ae6ac352}" ma:internalName="TaxCatchAll" ma:showField="CatchAllData" ma:web="a943df03-383b-49cb-84d6-f21e13974d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a943df03-383b-49cb-84d6-f21e13974dfe" xsi:nil="true"/>
    <lcf76f155ced4ddcb4097134ff3c332f xmlns="1d596d27-e1f6-4226-8984-550c8efea889">
      <Terms xmlns="http://schemas.microsoft.com/office/infopath/2007/PartnerControls"/>
    </lcf76f155ced4ddcb4097134ff3c332f>
    <Year xmlns="1d596d27-e1f6-4226-8984-550c8efea889">2026</Year>
    <ProductFamily xmlns="1d596d27-e1f6-4226-8984-550c8efea889" xmlns:xsi="http://www.w3.org/2001/XMLSchema-instance" xsi:nil="true"/>
    <EditingComplete xmlns="1d596d27-e1f6-4226-8984-550c8efea889" xmlns:xsi="http://www.w3.org/2001/XMLSchema-instance" xsi:nil="true"/>
    <UploadedtoYT xmlns="1d596d27-e1f6-4226-8984-550c8efea889">false</UploadedtoYT>
    <MSLearnlink xmlns="1d596d27-e1f6-4226-8984-550c8efea889">
      <Url xsi:nil="true"/>
      <Description xsi:nil="true"/>
    </MSLearnlink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AC26B8-26C0-464C-B256-45563F8D07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d596d27-e1f6-4226-8984-550c8efea889"/>
    <ds:schemaRef ds:uri="a943df03-383b-49cb-84d6-f21e13974d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EC07FE-676E-4DFD-80F4-8FAE6240C3E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943df03-383b-49cb-84d6-f21e13974dfe"/>
    <ds:schemaRef ds:uri="1d596d27-e1f6-4226-8984-550c8efea889"/>
  </ds:schemaRefs>
</ds:datastoreItem>
</file>

<file path=customXml/itemProps3.xml><?xml version="1.0" encoding="utf-8"?>
<ds:datastoreItem xmlns:ds="http://schemas.openxmlformats.org/officeDocument/2006/customXml" ds:itemID="{2B7F4BD5-3F1B-40E7-AC4E-5F9D4B81A12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L3 Business process template</Template>
  <TotalTime>73</TotalTime>
  <Pages>4</Pages>
  <Words>1095</Words>
  <Characters>6484</Characters>
  <Application>Microsoft Office Word</Application>
  <DocSecurity>0</DocSecurity>
  <Lines>132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L2 - Business Process Template</vt:lpstr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L2 - Business Process Template</dc:title>
  <dc:subject/>
  <dc:creator>Raffe samathu</dc:creator>
  <cp:keywords/>
  <dc:description/>
  <cp:lastModifiedBy>Raffe Mohammed S.</cp:lastModifiedBy>
  <cp:revision>4</cp:revision>
  <dcterms:created xsi:type="dcterms:W3CDTF">2026-03-03T05:18:00Z</dcterms:created>
  <dcterms:modified xsi:type="dcterms:W3CDTF">2026-03-03T21:39:00Z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0x01010028B8811808024241B942FACDEB4D8CC7</vt:lpwstr>
  </property>
  <property fmtid="{D5CDD505-2E9C-101B-9397-08002B2CF9AE}" pid="3" name="MediaServiceImageTags">
    <vt:lpwstr/>
  </property>
</Properties>
</file>